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696" w:rsidRPr="00772687" w:rsidRDefault="00FF63D7" w:rsidP="00FF63D7">
      <w:pPr>
        <w:pStyle w:val="a6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代码生成二次开发文档</w:t>
      </w:r>
    </w:p>
    <w:p w:rsidR="00FF63D7" w:rsidRPr="00772687" w:rsidRDefault="00FF63D7" w:rsidP="00FF63D7">
      <w:pPr>
        <w:rPr>
          <w:sz w:val="21"/>
          <w:szCs w:val="21"/>
        </w:rPr>
      </w:pPr>
    </w:p>
    <w:p w:rsidR="00772687" w:rsidRPr="00772687" w:rsidRDefault="00772687" w:rsidP="00FF63D7">
      <w:pPr>
        <w:pStyle w:val="1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简介</w:t>
      </w:r>
    </w:p>
    <w:p w:rsidR="00772687" w:rsidRPr="00772687" w:rsidRDefault="00772687" w:rsidP="0077268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里面的文档可能图片偏多，主要是因为基于您是开发人员，有些说明和讲解还不如一个页面代码图片说明来得更直接，因为本人是开发人员，所以一些浅而易见的逻辑和说明就直接化为图片讲解了</w:t>
      </w:r>
    </w:p>
    <w:p w:rsidR="00FF63D7" w:rsidRPr="00772687" w:rsidRDefault="00FF63D7" w:rsidP="00FF63D7">
      <w:pPr>
        <w:pStyle w:val="1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概要说明</w:t>
      </w:r>
    </w:p>
    <w:p w:rsidR="00FF63D7" w:rsidRPr="00772687" w:rsidRDefault="00FF63D7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这个文档介绍关于通过表单生成代码具体使用，另外介绍如果直接开发进行代码开发时，如何使用页面的控件。</w:t>
      </w:r>
    </w:p>
    <w:p w:rsidR="00FF63D7" w:rsidRPr="00772687" w:rsidRDefault="00FF63D7" w:rsidP="00FF63D7">
      <w:pPr>
        <w:rPr>
          <w:sz w:val="21"/>
          <w:szCs w:val="21"/>
        </w:rPr>
      </w:pPr>
    </w:p>
    <w:p w:rsidR="00FF63D7" w:rsidRPr="00772687" w:rsidRDefault="00FF63D7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控件主要包括：</w:t>
      </w:r>
    </w:p>
    <w:p w:rsidR="008970ED" w:rsidRPr="00772687" w:rsidRDefault="00A75FD3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="00CC1ADA" w:rsidRPr="00772687">
        <w:rPr>
          <w:rFonts w:hint="eastAsia"/>
          <w:sz w:val="21"/>
          <w:szCs w:val="21"/>
        </w:rPr>
        <w:t>1.</w:t>
      </w:r>
      <w:r w:rsidR="00CC1ADA" w:rsidRPr="00772687">
        <w:rPr>
          <w:rFonts w:hint="eastAsia"/>
          <w:sz w:val="21"/>
          <w:szCs w:val="21"/>
        </w:rPr>
        <w:t>表单验证</w:t>
      </w:r>
      <w:r w:rsidR="00CC1ADA" w:rsidRPr="00772687">
        <w:rPr>
          <w:rFonts w:hint="eastAsia"/>
          <w:sz w:val="21"/>
          <w:szCs w:val="21"/>
        </w:rPr>
        <w:t>js</w:t>
      </w:r>
    </w:p>
    <w:p w:rsidR="00FF63D7" w:rsidRPr="00772687" w:rsidRDefault="00CC1ADA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2</w:t>
      </w:r>
      <w:r w:rsidR="00FF63D7" w:rsidRPr="00772687">
        <w:rPr>
          <w:rFonts w:hint="eastAsia"/>
          <w:sz w:val="21"/>
          <w:szCs w:val="21"/>
        </w:rPr>
        <w:t>.</w:t>
      </w:r>
      <w:r w:rsidR="00FF63D7" w:rsidRPr="00772687">
        <w:rPr>
          <w:rFonts w:hint="eastAsia"/>
          <w:sz w:val="21"/>
          <w:szCs w:val="21"/>
        </w:rPr>
        <w:t>日历控件</w:t>
      </w:r>
    </w:p>
    <w:p w:rsidR="00FF63D7" w:rsidRPr="00772687" w:rsidRDefault="00CC1ADA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3</w:t>
      </w:r>
      <w:r w:rsidR="00FF63D7" w:rsidRPr="00772687">
        <w:rPr>
          <w:rFonts w:hint="eastAsia"/>
          <w:sz w:val="21"/>
          <w:szCs w:val="21"/>
        </w:rPr>
        <w:t>.</w:t>
      </w:r>
      <w:r w:rsidR="00FF63D7" w:rsidRPr="00772687">
        <w:rPr>
          <w:rFonts w:hint="eastAsia"/>
          <w:sz w:val="21"/>
          <w:szCs w:val="21"/>
        </w:rPr>
        <w:t>数据字典</w:t>
      </w:r>
    </w:p>
    <w:p w:rsidR="00FF63D7" w:rsidRPr="00772687" w:rsidRDefault="00CC1ADA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4</w:t>
      </w:r>
      <w:r w:rsidR="00FF63D7" w:rsidRPr="00772687">
        <w:rPr>
          <w:rFonts w:hint="eastAsia"/>
          <w:sz w:val="21"/>
          <w:szCs w:val="21"/>
        </w:rPr>
        <w:t>.office</w:t>
      </w:r>
      <w:r w:rsidR="00FF63D7" w:rsidRPr="00772687">
        <w:rPr>
          <w:rFonts w:hint="eastAsia"/>
          <w:sz w:val="21"/>
          <w:szCs w:val="21"/>
        </w:rPr>
        <w:t>控件</w:t>
      </w:r>
    </w:p>
    <w:p w:rsidR="00FF63D7" w:rsidRPr="00772687" w:rsidRDefault="00CC1ADA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5</w:t>
      </w:r>
      <w:r w:rsidR="00FF63D7" w:rsidRPr="00772687">
        <w:rPr>
          <w:rFonts w:hint="eastAsia"/>
          <w:sz w:val="21"/>
          <w:szCs w:val="21"/>
        </w:rPr>
        <w:t>.</w:t>
      </w:r>
      <w:r w:rsidR="00FF63D7" w:rsidRPr="00772687">
        <w:rPr>
          <w:rFonts w:hint="eastAsia"/>
          <w:sz w:val="21"/>
          <w:szCs w:val="21"/>
        </w:rPr>
        <w:t>自定义对话框</w:t>
      </w:r>
    </w:p>
    <w:p w:rsidR="00FF63D7" w:rsidRPr="00772687" w:rsidRDefault="000648BE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6</w:t>
      </w:r>
      <w:r w:rsidR="00FF63D7" w:rsidRPr="00772687">
        <w:rPr>
          <w:rFonts w:hint="eastAsia"/>
          <w:sz w:val="21"/>
          <w:szCs w:val="21"/>
        </w:rPr>
        <w:t>.</w:t>
      </w:r>
      <w:r w:rsidR="00FF63D7" w:rsidRPr="00772687">
        <w:rPr>
          <w:rFonts w:hint="eastAsia"/>
          <w:sz w:val="21"/>
          <w:szCs w:val="21"/>
        </w:rPr>
        <w:t>用户选择器</w:t>
      </w:r>
    </w:p>
    <w:p w:rsidR="00FF63D7" w:rsidRPr="00772687" w:rsidRDefault="000648BE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7</w:t>
      </w:r>
      <w:r w:rsidR="00FF63D7" w:rsidRPr="00772687">
        <w:rPr>
          <w:rFonts w:hint="eastAsia"/>
          <w:sz w:val="21"/>
          <w:szCs w:val="21"/>
        </w:rPr>
        <w:t>.</w:t>
      </w:r>
      <w:r w:rsidR="00FF63D7" w:rsidRPr="00772687">
        <w:rPr>
          <w:rFonts w:hint="eastAsia"/>
          <w:sz w:val="21"/>
          <w:szCs w:val="21"/>
        </w:rPr>
        <w:t>附件选择控件</w:t>
      </w:r>
    </w:p>
    <w:p w:rsidR="00FF63D7" w:rsidRPr="00772687" w:rsidRDefault="00CC1ADA" w:rsidP="000648BE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="000648BE" w:rsidRPr="00772687">
        <w:rPr>
          <w:sz w:val="21"/>
          <w:szCs w:val="21"/>
        </w:rPr>
        <w:t xml:space="preserve"> </w:t>
      </w:r>
    </w:p>
    <w:p w:rsidR="00FF63D7" w:rsidRPr="00772687" w:rsidRDefault="00CB0CE3" w:rsidP="00FF63D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</w:p>
    <w:p w:rsidR="00CB0CE3" w:rsidRPr="00772687" w:rsidRDefault="00CB0CE3" w:rsidP="00FF63D7">
      <w:pPr>
        <w:rPr>
          <w:sz w:val="21"/>
          <w:szCs w:val="21"/>
        </w:rPr>
      </w:pPr>
      <w:r w:rsidRPr="00772687">
        <w:rPr>
          <w:rFonts w:hint="eastAsia"/>
          <w:color w:val="FF0000"/>
          <w:sz w:val="21"/>
          <w:szCs w:val="21"/>
        </w:rPr>
        <w:tab/>
      </w:r>
      <w:r w:rsidRPr="00772687">
        <w:rPr>
          <w:rFonts w:hint="eastAsia"/>
          <w:color w:val="FF0000"/>
          <w:sz w:val="21"/>
          <w:szCs w:val="21"/>
        </w:rPr>
        <w:t>注意：</w:t>
      </w:r>
      <w:r w:rsidRPr="00772687">
        <w:rPr>
          <w:rFonts w:hint="eastAsia"/>
          <w:sz w:val="21"/>
          <w:szCs w:val="21"/>
        </w:rPr>
        <w:t>控件的介绍只是介绍最基础的用法，还有更多细节和深层的用法可自己到指定的</w:t>
      </w:r>
      <w:r w:rsidRPr="00772687">
        <w:rPr>
          <w:rFonts w:hint="eastAsia"/>
          <w:sz w:val="21"/>
          <w:szCs w:val="21"/>
        </w:rPr>
        <w:t>js</w:t>
      </w:r>
      <w:r w:rsidRPr="00772687">
        <w:rPr>
          <w:rFonts w:hint="eastAsia"/>
          <w:sz w:val="21"/>
          <w:szCs w:val="21"/>
        </w:rPr>
        <w:t>里面查看</w:t>
      </w:r>
    </w:p>
    <w:p w:rsidR="00FF63D7" w:rsidRPr="00772687" w:rsidRDefault="00FF63D7" w:rsidP="00FF63D7">
      <w:pPr>
        <w:pStyle w:val="1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具体介绍</w:t>
      </w:r>
    </w:p>
    <w:p w:rsidR="00FF63D7" w:rsidRPr="00772687" w:rsidRDefault="00FF63D7" w:rsidP="00FF63D7">
      <w:pPr>
        <w:pStyle w:val="2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页面组件</w:t>
      </w:r>
    </w:p>
    <w:p w:rsidR="00FF63D7" w:rsidRPr="00772687" w:rsidRDefault="000C6309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表单验证</w:t>
      </w:r>
      <w:r w:rsidRPr="00772687">
        <w:rPr>
          <w:rFonts w:hint="eastAsia"/>
          <w:sz w:val="21"/>
          <w:szCs w:val="21"/>
        </w:rPr>
        <w:t>js</w:t>
      </w:r>
    </w:p>
    <w:p w:rsidR="000C6309" w:rsidRPr="00772687" w:rsidRDefault="00CB0CE3" w:rsidP="00CB0CE3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CB0CE3" w:rsidRPr="00772687" w:rsidRDefault="00FF710B" w:rsidP="00CB0CE3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="00322E95" w:rsidRPr="00772687">
        <w:rPr>
          <w:rFonts w:hint="eastAsia"/>
          <w:sz w:val="21"/>
          <w:szCs w:val="21"/>
        </w:rPr>
        <w:t>表单验证主要用于</w:t>
      </w:r>
      <w:r w:rsidR="00322E95" w:rsidRPr="00772687">
        <w:rPr>
          <w:rFonts w:hint="eastAsia"/>
          <w:sz w:val="21"/>
          <w:szCs w:val="21"/>
        </w:rPr>
        <w:t>form</w:t>
      </w:r>
      <w:r w:rsidR="00322E95" w:rsidRPr="00772687">
        <w:rPr>
          <w:rFonts w:hint="eastAsia"/>
          <w:sz w:val="21"/>
          <w:szCs w:val="21"/>
        </w:rPr>
        <w:t>表单提交前</w:t>
      </w:r>
      <w:r w:rsidRPr="00772687">
        <w:rPr>
          <w:rFonts w:hint="eastAsia"/>
          <w:sz w:val="21"/>
          <w:szCs w:val="21"/>
        </w:rPr>
        <w:t>进行表单的字段合法性判</w:t>
      </w:r>
      <w:r w:rsidR="00734DE9" w:rsidRPr="00772687">
        <w:rPr>
          <w:rFonts w:hint="eastAsia"/>
          <w:sz w:val="21"/>
          <w:szCs w:val="21"/>
        </w:rPr>
        <w:t>，不合法会默认在字段</w:t>
      </w:r>
      <w:r w:rsidR="00734DE9" w:rsidRPr="00772687">
        <w:rPr>
          <w:rFonts w:hint="eastAsia"/>
          <w:sz w:val="21"/>
          <w:szCs w:val="21"/>
        </w:rPr>
        <w:t>html</w:t>
      </w:r>
      <w:r w:rsidR="00734DE9" w:rsidRPr="00772687">
        <w:rPr>
          <w:rFonts w:hint="eastAsia"/>
          <w:sz w:val="21"/>
          <w:szCs w:val="21"/>
        </w:rPr>
        <w:t>后显示错误信息，错误信息的显示地方其实也可以配置的</w:t>
      </w:r>
    </w:p>
    <w:p w:rsidR="00171A45" w:rsidRPr="00772687" w:rsidRDefault="00FF710B" w:rsidP="00734DE9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lastRenderedPageBreak/>
        <w:t>使用方法</w:t>
      </w:r>
    </w:p>
    <w:tbl>
      <w:tblPr>
        <w:tblStyle w:val="aa"/>
        <w:tblW w:w="0" w:type="auto"/>
        <w:tblLook w:val="04A0"/>
      </w:tblPr>
      <w:tblGrid>
        <w:gridCol w:w="705"/>
        <w:gridCol w:w="7817"/>
      </w:tblGrid>
      <w:tr w:rsidR="00734DE9" w:rsidRPr="00772687" w:rsidTr="00734DE9">
        <w:tc>
          <w:tcPr>
            <w:tcW w:w="4261" w:type="dxa"/>
          </w:tcPr>
          <w:p w:rsidR="00734DE9" w:rsidRPr="00772687" w:rsidRDefault="00734DE9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4261" w:type="dxa"/>
          </w:tcPr>
          <w:p w:rsidR="00734DE9" w:rsidRPr="00772687" w:rsidRDefault="00734DE9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src="${ctx}/js/hotent/CustomValid.js"&gt;&lt;/script&gt;</w:t>
            </w:r>
          </w:p>
        </w:tc>
      </w:tr>
      <w:tr w:rsidR="00734DE9" w:rsidRPr="00772687" w:rsidTr="00734DE9">
        <w:tc>
          <w:tcPr>
            <w:tcW w:w="4261" w:type="dxa"/>
          </w:tcPr>
          <w:p w:rsidR="00734DE9" w:rsidRPr="00772687" w:rsidRDefault="00734DE9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</w:t>
            </w:r>
            <w:r w:rsidRPr="00772687">
              <w:rPr>
                <w:rFonts w:hint="eastAsia"/>
                <w:sz w:val="21"/>
                <w:szCs w:val="21"/>
              </w:rPr>
              <w:t>jsp</w:t>
            </w:r>
            <w:r w:rsidRPr="00772687">
              <w:rPr>
                <w:rFonts w:hint="eastAsia"/>
                <w:sz w:val="21"/>
                <w:szCs w:val="21"/>
              </w:rPr>
              <w:t>写法</w:t>
            </w:r>
          </w:p>
        </w:tc>
        <w:tc>
          <w:tcPr>
            <w:tcW w:w="4261" w:type="dxa"/>
          </w:tcPr>
          <w:p w:rsidR="00734DE9" w:rsidRPr="00772687" w:rsidRDefault="00734DE9" w:rsidP="00734DE9">
            <w:pPr>
              <w:jc w:val="left"/>
              <w:rPr>
                <w:noProof/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在需要做验证的输入框，单选框，多选框，下拉框中加入</w:t>
            </w:r>
            <w:r w:rsidRPr="00772687">
              <w:rPr>
                <w:rFonts w:hint="eastAsia"/>
                <w:sz w:val="21"/>
                <w:szCs w:val="21"/>
              </w:rPr>
              <w:t>validate</w:t>
            </w:r>
            <w:r w:rsidRPr="00772687">
              <w:rPr>
                <w:rFonts w:hint="eastAsia"/>
                <w:sz w:val="21"/>
                <w:szCs w:val="21"/>
              </w:rPr>
              <w:t>属性</w:t>
            </w:r>
            <w:r w:rsidRPr="00772687">
              <w:rPr>
                <w:rFonts w:hint="eastAsia"/>
                <w:sz w:val="21"/>
                <w:szCs w:val="21"/>
              </w:rPr>
              <w:t>validate:</w:t>
            </w:r>
            <w:r w:rsidRPr="00772687">
              <w:rPr>
                <w:rFonts w:hint="eastAsia"/>
                <w:sz w:val="21"/>
                <w:szCs w:val="21"/>
              </w:rPr>
              <w:t>写法如下：</w:t>
            </w:r>
            <w:r w:rsidRPr="00772687">
              <w:rPr>
                <w:sz w:val="21"/>
                <w:szCs w:val="21"/>
              </w:rPr>
              <w:t>{required:true,maxLength:50}</w:t>
            </w:r>
            <w:r w:rsidRPr="00772687">
              <w:rPr>
                <w:rFonts w:hint="eastAsia"/>
                <w:sz w:val="21"/>
                <w:szCs w:val="21"/>
              </w:rPr>
              <w:t xml:space="preserve"> required:</w:t>
            </w:r>
            <w:r w:rsidRPr="00772687">
              <w:rPr>
                <w:rFonts w:hint="eastAsia"/>
                <w:sz w:val="21"/>
                <w:szCs w:val="21"/>
              </w:rPr>
              <w:t>必填；</w:t>
            </w:r>
            <w:r w:rsidRPr="00772687">
              <w:rPr>
                <w:sz w:val="21"/>
                <w:szCs w:val="21"/>
              </w:rPr>
              <w:t>maxLength</w:t>
            </w:r>
            <w:r w:rsidRPr="00772687">
              <w:rPr>
                <w:rFonts w:hint="eastAsia"/>
                <w:sz w:val="21"/>
                <w:szCs w:val="21"/>
              </w:rPr>
              <w:t>:</w:t>
            </w:r>
            <w:r w:rsidRPr="00772687">
              <w:rPr>
                <w:rFonts w:hint="eastAsia"/>
                <w:sz w:val="21"/>
                <w:szCs w:val="21"/>
              </w:rPr>
              <w:t>最长长度……等等，在</w:t>
            </w:r>
            <w:r w:rsidRPr="00772687">
              <w:rPr>
                <w:sz w:val="21"/>
                <w:szCs w:val="21"/>
              </w:rPr>
              <w:t>CustomValid.js</w:t>
            </w:r>
            <w:r w:rsidRPr="00772687">
              <w:rPr>
                <w:rFonts w:hint="eastAsia"/>
                <w:sz w:val="21"/>
                <w:szCs w:val="21"/>
              </w:rPr>
              <w:t>里面有很多验证规则，具体参数和用法可自己去看一下，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  <w:r w:rsidRPr="00772687">
              <w:rPr>
                <w:rFonts w:hint="eastAsia"/>
                <w:sz w:val="21"/>
                <w:szCs w:val="21"/>
              </w:rPr>
              <w:t>顶部还有其更加高级的用法注解</w:t>
            </w:r>
          </w:p>
          <w:p w:rsidR="00734DE9" w:rsidRPr="00772687" w:rsidRDefault="00734DE9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48725" cy="2821021"/>
                  <wp:effectExtent l="19050" t="0" r="90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610" cy="2820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E9" w:rsidRPr="00772687" w:rsidTr="00734DE9">
        <w:tc>
          <w:tcPr>
            <w:tcW w:w="4261" w:type="dxa"/>
          </w:tcPr>
          <w:p w:rsidR="00734DE9" w:rsidRPr="00772687" w:rsidRDefault="00734DE9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4261" w:type="dxa"/>
          </w:tcPr>
          <w:p w:rsidR="00734DE9" w:rsidRPr="00772687" w:rsidRDefault="00E6129D" w:rsidP="00D75F8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676167" cy="1258111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513" cy="125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type="text/javascript"&gt;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  <w:t>funtion submit(){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  <w:t>var frm=$('#form').form();//</w:t>
            </w:r>
            <w:r w:rsidRPr="00772687">
              <w:rPr>
                <w:rFonts w:hint="eastAsia"/>
                <w:sz w:val="21"/>
                <w:szCs w:val="21"/>
              </w:rPr>
              <w:t>获取表单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  <w:t>if(frm.valid()){//</w:t>
            </w:r>
            <w:r w:rsidRPr="00772687">
              <w:rPr>
                <w:rFonts w:hint="eastAsia"/>
                <w:sz w:val="21"/>
                <w:szCs w:val="21"/>
              </w:rPr>
              <w:t>检验表单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  <w:t>$('#form').submit();//</w:t>
            </w:r>
            <w:r w:rsidRPr="00772687">
              <w:rPr>
                <w:rFonts w:hint="eastAsia"/>
                <w:sz w:val="21"/>
                <w:szCs w:val="21"/>
              </w:rPr>
              <w:t>验证成功就提交表单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  <w:t>}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  <w:t>}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&lt;/script&gt;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&lt;form id="form" method="post" action="save.ht"&gt;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  <w:t>&lt;input name="name" type="text" validate="{required:true,maxlength:64}" /&gt;&lt;!--</w:t>
            </w:r>
            <w:r w:rsidRPr="00772687">
              <w:rPr>
                <w:rFonts w:hint="eastAsia"/>
                <w:sz w:val="21"/>
                <w:szCs w:val="21"/>
              </w:rPr>
              <w:t>必填，长度最大为</w:t>
            </w:r>
            <w:r w:rsidRPr="00772687">
              <w:rPr>
                <w:rFonts w:hint="eastAsia"/>
                <w:sz w:val="21"/>
                <w:szCs w:val="21"/>
              </w:rPr>
              <w:t>64--&gt;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  <w:t>&lt;input type="button" onclick="submit" value="</w:t>
            </w:r>
            <w:r w:rsidRPr="00772687">
              <w:rPr>
                <w:rFonts w:hint="eastAsia"/>
                <w:sz w:val="21"/>
                <w:szCs w:val="21"/>
              </w:rPr>
              <w:t>提交</w:t>
            </w:r>
            <w:r w:rsidRPr="00772687">
              <w:rPr>
                <w:rFonts w:hint="eastAsia"/>
                <w:sz w:val="21"/>
                <w:szCs w:val="21"/>
              </w:rPr>
              <w:t>"/&gt;</w:t>
            </w:r>
          </w:p>
          <w:p w:rsidR="00E6129D" w:rsidRPr="00772687" w:rsidRDefault="00E6129D" w:rsidP="00E6129D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&lt;/form&gt;</w:t>
            </w:r>
          </w:p>
        </w:tc>
      </w:tr>
    </w:tbl>
    <w:p w:rsidR="00FF63D7" w:rsidRPr="00772687" w:rsidRDefault="00E6129D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lastRenderedPageBreak/>
        <w:t>日</w:t>
      </w:r>
      <w:r w:rsidR="002D0EE7" w:rsidRPr="00772687">
        <w:rPr>
          <w:rFonts w:hint="eastAsia"/>
          <w:sz w:val="21"/>
          <w:szCs w:val="21"/>
        </w:rPr>
        <w:t>期</w:t>
      </w:r>
      <w:r w:rsidRPr="00772687">
        <w:rPr>
          <w:rFonts w:hint="eastAsia"/>
          <w:sz w:val="21"/>
          <w:szCs w:val="21"/>
        </w:rPr>
        <w:t>控件</w:t>
      </w:r>
    </w:p>
    <w:p w:rsidR="002D0EE7" w:rsidRPr="00772687" w:rsidRDefault="002D0EE7" w:rsidP="002D0EE7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2D0EE7" w:rsidRPr="00772687" w:rsidRDefault="002D0EE7" w:rsidP="002D0EE7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="00B31E4B" w:rsidRPr="00772687">
        <w:rPr>
          <w:rFonts w:hint="eastAsia"/>
          <w:sz w:val="21"/>
          <w:szCs w:val="21"/>
        </w:rPr>
        <w:t>表单中的日期输入框</w:t>
      </w:r>
    </w:p>
    <w:p w:rsidR="00B31E4B" w:rsidRPr="00772687" w:rsidRDefault="00B31E4B" w:rsidP="009E0ABA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使用方法</w:t>
      </w:r>
    </w:p>
    <w:tbl>
      <w:tblPr>
        <w:tblStyle w:val="aa"/>
        <w:tblW w:w="0" w:type="auto"/>
        <w:tblLook w:val="04A0"/>
      </w:tblPr>
      <w:tblGrid>
        <w:gridCol w:w="1384"/>
        <w:gridCol w:w="7138"/>
      </w:tblGrid>
      <w:tr w:rsidR="009E0ABA" w:rsidRPr="00772687" w:rsidTr="00E30D02">
        <w:tc>
          <w:tcPr>
            <w:tcW w:w="1384" w:type="dxa"/>
          </w:tcPr>
          <w:p w:rsidR="009E0ABA" w:rsidRPr="00772687" w:rsidRDefault="009E0ABA" w:rsidP="009E0ABA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7138" w:type="dxa"/>
          </w:tcPr>
          <w:p w:rsidR="009E0ABA" w:rsidRPr="00772687" w:rsidRDefault="00E30D02" w:rsidP="009E0ABA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</w:t>
            </w:r>
            <w:r w:rsidRPr="00772687">
              <w:rPr>
                <w:rFonts w:hint="eastAsia"/>
                <w:sz w:val="21"/>
                <w:szCs w:val="21"/>
              </w:rPr>
              <w:t xml:space="preserve"> </w:t>
            </w:r>
            <w:r w:rsidR="009E0ABA" w:rsidRPr="00772687">
              <w:rPr>
                <w:sz w:val="21"/>
                <w:szCs w:val="21"/>
              </w:rPr>
              <w:t>type="text/javascript" src="${ctx}/js/calendar/My97DatePicker/WdatePicker.js" &gt;&lt;/script&gt;</w:t>
            </w:r>
          </w:p>
        </w:tc>
      </w:tr>
      <w:tr w:rsidR="009E0ABA" w:rsidRPr="00772687" w:rsidTr="00E30D02">
        <w:tc>
          <w:tcPr>
            <w:tcW w:w="1384" w:type="dxa"/>
          </w:tcPr>
          <w:p w:rsidR="009E0ABA" w:rsidRPr="00772687" w:rsidRDefault="009E0ABA" w:rsidP="009E0ABA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使用介绍</w:t>
            </w:r>
          </w:p>
        </w:tc>
        <w:tc>
          <w:tcPr>
            <w:tcW w:w="7138" w:type="dxa"/>
          </w:tcPr>
          <w:p w:rsidR="009E0ABA" w:rsidRPr="00772687" w:rsidRDefault="00E30D02" w:rsidP="009E0ABA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只要在</w:t>
            </w:r>
            <w:r w:rsidRPr="00772687">
              <w:rPr>
                <w:rFonts w:hint="eastAsia"/>
                <w:sz w:val="21"/>
                <w:szCs w:val="21"/>
              </w:rPr>
              <w:t>input</w:t>
            </w:r>
            <w:r w:rsidRPr="00772687">
              <w:rPr>
                <w:rFonts w:hint="eastAsia"/>
                <w:sz w:val="21"/>
                <w:szCs w:val="21"/>
              </w:rPr>
              <w:t>中引入</w:t>
            </w:r>
            <w:r w:rsidRPr="00772687">
              <w:rPr>
                <w:rFonts w:hint="eastAsia"/>
                <w:sz w:val="21"/>
                <w:szCs w:val="21"/>
              </w:rPr>
              <w:t>class="</w:t>
            </w:r>
            <w:r w:rsidRPr="00772687">
              <w:rPr>
                <w:sz w:val="21"/>
                <w:szCs w:val="21"/>
              </w:rPr>
              <w:t xml:space="preserve"> Wdate</w:t>
            </w:r>
            <w:r w:rsidRPr="00772687">
              <w:rPr>
                <w:rFonts w:hint="eastAsia"/>
                <w:sz w:val="21"/>
                <w:szCs w:val="21"/>
              </w:rPr>
              <w:t xml:space="preserve"> "</w:t>
            </w:r>
            <w:r w:rsidRPr="00772687">
              <w:rPr>
                <w:rFonts w:hint="eastAsia"/>
                <w:sz w:val="21"/>
                <w:szCs w:val="21"/>
              </w:rPr>
              <w:t>则可，具体操作看</w:t>
            </w: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</w:tr>
      <w:tr w:rsidR="009E0ABA" w:rsidRPr="00772687" w:rsidTr="00E30D02">
        <w:tc>
          <w:tcPr>
            <w:tcW w:w="1384" w:type="dxa"/>
          </w:tcPr>
          <w:p w:rsidR="009E0ABA" w:rsidRPr="00772687" w:rsidRDefault="00E30D02" w:rsidP="009E0ABA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7138" w:type="dxa"/>
          </w:tcPr>
          <w:p w:rsidR="009E0ABA" w:rsidRPr="00772687" w:rsidRDefault="00E30D02" w:rsidP="009E0ABA">
            <w:pPr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4351909" cy="1446179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450" cy="1446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BE8" w:rsidRPr="00772687" w:rsidRDefault="00534BE8" w:rsidP="009E0ABA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&lt;input type="text" class=" Wdate"  /&gt;</w:t>
            </w:r>
          </w:p>
        </w:tc>
      </w:tr>
    </w:tbl>
    <w:p w:rsidR="009E0ABA" w:rsidRPr="00772687" w:rsidRDefault="009E0ABA" w:rsidP="009E0ABA">
      <w:pPr>
        <w:rPr>
          <w:sz w:val="21"/>
          <w:szCs w:val="21"/>
        </w:rPr>
      </w:pPr>
    </w:p>
    <w:p w:rsidR="00FF63D7" w:rsidRPr="00772687" w:rsidRDefault="00D71F80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数据字典</w:t>
      </w:r>
    </w:p>
    <w:p w:rsidR="00D71F80" w:rsidRPr="00772687" w:rsidRDefault="00D71F80" w:rsidP="00D71F80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D71F80" w:rsidRPr="00772687" w:rsidRDefault="00D71F80" w:rsidP="00D71F80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数据字典，是利用了</w:t>
      </w:r>
      <w:r w:rsidRPr="00772687">
        <w:rPr>
          <w:rFonts w:hint="eastAsia"/>
          <w:sz w:val="21"/>
          <w:szCs w:val="21"/>
        </w:rPr>
        <w:t>easyui</w:t>
      </w:r>
      <w:r w:rsidRPr="00772687">
        <w:rPr>
          <w:rFonts w:hint="eastAsia"/>
          <w:sz w:val="21"/>
          <w:szCs w:val="21"/>
        </w:rPr>
        <w:t>的</w:t>
      </w:r>
      <w:r w:rsidRPr="00772687">
        <w:rPr>
          <w:sz w:val="21"/>
          <w:szCs w:val="21"/>
        </w:rPr>
        <w:t>ComboTree</w:t>
      </w:r>
      <w:r w:rsidRPr="00772687">
        <w:rPr>
          <w:rFonts w:hint="eastAsia"/>
          <w:sz w:val="21"/>
          <w:szCs w:val="21"/>
        </w:rPr>
        <w:t>来实现的，所以使用的时候要引入</w:t>
      </w:r>
      <w:r w:rsidRPr="00772687">
        <w:rPr>
          <w:rFonts w:hint="eastAsia"/>
          <w:sz w:val="21"/>
          <w:szCs w:val="21"/>
        </w:rPr>
        <w:t>easyui</w:t>
      </w:r>
      <w:r w:rsidRPr="00772687">
        <w:rPr>
          <w:rFonts w:hint="eastAsia"/>
          <w:sz w:val="21"/>
          <w:szCs w:val="21"/>
        </w:rPr>
        <w:t>包</w:t>
      </w:r>
    </w:p>
    <w:p w:rsidR="00D71F80" w:rsidRPr="00772687" w:rsidRDefault="00D71F80" w:rsidP="00D71F80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使用说明</w:t>
      </w:r>
    </w:p>
    <w:tbl>
      <w:tblPr>
        <w:tblStyle w:val="aa"/>
        <w:tblW w:w="0" w:type="auto"/>
        <w:tblLook w:val="04A0"/>
      </w:tblPr>
      <w:tblGrid>
        <w:gridCol w:w="852"/>
        <w:gridCol w:w="7670"/>
      </w:tblGrid>
      <w:tr w:rsidR="00D71F80" w:rsidRPr="00772687" w:rsidTr="00D71F80">
        <w:tc>
          <w:tcPr>
            <w:tcW w:w="4261" w:type="dxa"/>
          </w:tcPr>
          <w:p w:rsidR="00D71F80" w:rsidRPr="00772687" w:rsidRDefault="00D71F80" w:rsidP="00D71F80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4261" w:type="dxa"/>
          </w:tcPr>
          <w:p w:rsidR="00D71F80" w:rsidRPr="00772687" w:rsidRDefault="00D71F80" w:rsidP="00D71F80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src="${ctx}/js/lg/plugins/htDicCombo.js"&gt;&lt;/script&gt;</w:t>
            </w:r>
          </w:p>
        </w:tc>
      </w:tr>
      <w:tr w:rsidR="00D71F80" w:rsidRPr="00772687" w:rsidTr="00D71F80">
        <w:tc>
          <w:tcPr>
            <w:tcW w:w="4261" w:type="dxa"/>
          </w:tcPr>
          <w:p w:rsidR="00D71F80" w:rsidRPr="00772687" w:rsidRDefault="00D71F80" w:rsidP="00D71F80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使用介绍</w:t>
            </w:r>
          </w:p>
        </w:tc>
        <w:tc>
          <w:tcPr>
            <w:tcW w:w="4261" w:type="dxa"/>
          </w:tcPr>
          <w:p w:rsidR="002F7C6E" w:rsidRPr="00772687" w:rsidRDefault="00D71F80" w:rsidP="002F7C6E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在一个</w:t>
            </w:r>
            <w:r w:rsidRPr="00772687">
              <w:rPr>
                <w:rFonts w:hint="eastAsia"/>
                <w:sz w:val="21"/>
                <w:szCs w:val="21"/>
              </w:rPr>
              <w:t>input</w:t>
            </w:r>
            <w:r w:rsidRPr="00772687">
              <w:rPr>
                <w:rFonts w:hint="eastAsia"/>
                <w:sz w:val="21"/>
                <w:szCs w:val="21"/>
              </w:rPr>
              <w:t>标签中，引入</w:t>
            </w:r>
            <w:r w:rsidRPr="00772687">
              <w:rPr>
                <w:sz w:val="21"/>
                <w:szCs w:val="21"/>
              </w:rPr>
              <w:t>class="dicComboTree"</w:t>
            </w:r>
            <w:r w:rsidRPr="00772687">
              <w:rPr>
                <w:rFonts w:hint="eastAsia"/>
                <w:sz w:val="21"/>
                <w:szCs w:val="21"/>
              </w:rPr>
              <w:t xml:space="preserve"> </w:t>
            </w:r>
            <w:r w:rsidRPr="00772687">
              <w:rPr>
                <w:rFonts w:hint="eastAsia"/>
                <w:sz w:val="21"/>
                <w:szCs w:val="21"/>
              </w:rPr>
              <w:t>然后设置</w:t>
            </w:r>
            <w:r w:rsidRPr="00772687">
              <w:rPr>
                <w:sz w:val="21"/>
                <w:szCs w:val="21"/>
              </w:rPr>
              <w:t>nodekey="</w:t>
            </w:r>
            <w:r w:rsidRPr="00772687">
              <w:rPr>
                <w:rFonts w:hint="eastAsia"/>
                <w:sz w:val="21"/>
                <w:szCs w:val="21"/>
              </w:rPr>
              <w:t>某个数据字典</w:t>
            </w:r>
            <w:r w:rsidRPr="00772687">
              <w:rPr>
                <w:rFonts w:hint="eastAsia"/>
                <w:sz w:val="21"/>
                <w:szCs w:val="21"/>
              </w:rPr>
              <w:t>key</w:t>
            </w:r>
            <w:r w:rsidRPr="00772687">
              <w:rPr>
                <w:sz w:val="21"/>
                <w:szCs w:val="21"/>
              </w:rPr>
              <w:t>"</w:t>
            </w:r>
            <w:r w:rsidRPr="00772687">
              <w:rPr>
                <w:rFonts w:hint="eastAsia"/>
                <w:sz w:val="21"/>
                <w:szCs w:val="21"/>
              </w:rPr>
              <w:t xml:space="preserve"> </w:t>
            </w:r>
            <w:r w:rsidRPr="00772687">
              <w:rPr>
                <w:rFonts w:hint="eastAsia"/>
                <w:sz w:val="21"/>
                <w:szCs w:val="21"/>
              </w:rPr>
              <w:t>则可，</w:t>
            </w:r>
            <w:r w:rsidR="00EF784B" w:rsidRPr="00772687">
              <w:rPr>
                <w:rFonts w:hint="eastAsia"/>
                <w:sz w:val="21"/>
                <w:szCs w:val="21"/>
              </w:rPr>
              <w:t>也可设置</w:t>
            </w:r>
            <w:r w:rsidR="00EF784B" w:rsidRPr="00772687">
              <w:rPr>
                <w:rFonts w:hint="eastAsia"/>
                <w:sz w:val="21"/>
                <w:szCs w:val="21"/>
              </w:rPr>
              <w:t>returnField="</w:t>
            </w:r>
            <w:r w:rsidR="00EF784B" w:rsidRPr="00772687">
              <w:rPr>
                <w:rFonts w:hint="eastAsia"/>
                <w:sz w:val="21"/>
                <w:szCs w:val="21"/>
              </w:rPr>
              <w:t>系统内置</w:t>
            </w:r>
            <w:r w:rsidR="00EF784B" w:rsidRPr="00772687">
              <w:rPr>
                <w:sz w:val="21"/>
                <w:szCs w:val="21"/>
              </w:rPr>
              <w:t>Dictionary</w:t>
            </w:r>
            <w:r w:rsidR="00EF784B" w:rsidRPr="00772687">
              <w:rPr>
                <w:rFonts w:hint="eastAsia"/>
                <w:sz w:val="21"/>
                <w:szCs w:val="21"/>
              </w:rPr>
              <w:t>对象的任意属性</w:t>
            </w:r>
            <w:r w:rsidR="00EF784B" w:rsidRPr="00772687">
              <w:rPr>
                <w:rFonts w:hint="eastAsia"/>
                <w:sz w:val="21"/>
                <w:szCs w:val="21"/>
              </w:rPr>
              <w:t>"</w:t>
            </w:r>
            <w:r w:rsidR="00EF784B" w:rsidRPr="00772687">
              <w:rPr>
                <w:rFonts w:hint="eastAsia"/>
                <w:sz w:val="21"/>
                <w:szCs w:val="21"/>
              </w:rPr>
              <w:t>来设置选择树节点时的返回值</w:t>
            </w:r>
            <w:r w:rsidR="00AD03AE" w:rsidRPr="00772687">
              <w:rPr>
                <w:rFonts w:hint="eastAsia"/>
                <w:sz w:val="21"/>
                <w:szCs w:val="21"/>
              </w:rPr>
              <w:t>，默认为</w:t>
            </w:r>
            <w:r w:rsidR="00AD03AE" w:rsidRPr="00772687">
              <w:rPr>
                <w:rFonts w:hint="eastAsia"/>
                <w:sz w:val="21"/>
                <w:szCs w:val="21"/>
              </w:rPr>
              <w:t>dicId</w:t>
            </w:r>
            <w:r w:rsidR="00EF784B" w:rsidRPr="00772687">
              <w:rPr>
                <w:rFonts w:hint="eastAsia"/>
                <w:sz w:val="21"/>
                <w:szCs w:val="21"/>
              </w:rPr>
              <w:t>，</w:t>
            </w:r>
            <w:r w:rsidRPr="00772687">
              <w:rPr>
                <w:rFonts w:hint="eastAsia"/>
                <w:sz w:val="21"/>
                <w:szCs w:val="21"/>
              </w:rPr>
              <w:t>nodekey</w:t>
            </w:r>
            <w:r w:rsidRPr="00772687">
              <w:rPr>
                <w:rFonts w:hint="eastAsia"/>
                <w:sz w:val="21"/>
                <w:szCs w:val="21"/>
              </w:rPr>
              <w:t>可在</w:t>
            </w:r>
            <w:r w:rsidR="002F7C6E" w:rsidRPr="00772687">
              <w:rPr>
                <w:rFonts w:hint="eastAsia"/>
                <w:sz w:val="21"/>
                <w:szCs w:val="21"/>
              </w:rPr>
              <w:t>系统这里查看</w:t>
            </w:r>
          </w:p>
          <w:p w:rsidR="00D71F80" w:rsidRPr="00772687" w:rsidRDefault="002F7C6E" w:rsidP="002F7C6E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714081" cy="2859932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259" cy="286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784B" w:rsidRPr="00772687" w:rsidRDefault="00EF784B" w:rsidP="002F7C6E">
            <w:pPr>
              <w:jc w:val="left"/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4712673" cy="2159541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48" cy="2160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F80" w:rsidRPr="00772687" w:rsidTr="00D71F80">
        <w:tc>
          <w:tcPr>
            <w:tcW w:w="4261" w:type="dxa"/>
          </w:tcPr>
          <w:p w:rsidR="00D71F80" w:rsidRPr="00772687" w:rsidRDefault="00EF784B" w:rsidP="00D71F80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lastRenderedPageBreak/>
              <w:t>demo</w:t>
            </w:r>
          </w:p>
        </w:tc>
        <w:tc>
          <w:tcPr>
            <w:tcW w:w="4261" w:type="dxa"/>
          </w:tcPr>
          <w:p w:rsidR="00D71F80" w:rsidRPr="00772687" w:rsidRDefault="00EF784B" w:rsidP="00D71F80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省份</w:t>
            </w:r>
            <w:r w:rsidR="00AD03AE" w:rsidRPr="00772687">
              <w:rPr>
                <w:rFonts w:hint="eastAsia"/>
                <w:sz w:val="21"/>
                <w:szCs w:val="21"/>
              </w:rPr>
              <w:t>数据字典的</w:t>
            </w:r>
          </w:p>
          <w:p w:rsidR="00AD03AE" w:rsidRPr="00772687" w:rsidRDefault="00AD03AE" w:rsidP="00D71F80">
            <w:pPr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4578890" cy="1232171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570" cy="1232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BE8" w:rsidRPr="00772687" w:rsidRDefault="00534BE8" w:rsidP="00D71F80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&lt;input type="text" class="dicComboTree" nodekey="sf" value="${user.home}" returnField="itemName"/&gt;</w:t>
            </w:r>
          </w:p>
        </w:tc>
      </w:tr>
    </w:tbl>
    <w:p w:rsidR="00D71F80" w:rsidRPr="00772687" w:rsidRDefault="00D71F80" w:rsidP="00D71F80">
      <w:pPr>
        <w:rPr>
          <w:sz w:val="21"/>
          <w:szCs w:val="21"/>
        </w:rPr>
      </w:pPr>
    </w:p>
    <w:p w:rsidR="00FF63D7" w:rsidRPr="00772687" w:rsidRDefault="00DE4175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office</w:t>
      </w:r>
      <w:r w:rsidRPr="00772687">
        <w:rPr>
          <w:rFonts w:hint="eastAsia"/>
          <w:sz w:val="21"/>
          <w:szCs w:val="21"/>
        </w:rPr>
        <w:t>控件</w:t>
      </w:r>
    </w:p>
    <w:p w:rsidR="00DE4175" w:rsidRPr="00772687" w:rsidRDefault="00DE4175" w:rsidP="00DE4175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DE4175" w:rsidRPr="00772687" w:rsidRDefault="00BE1793" w:rsidP="00DE4175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="00DE4175" w:rsidRPr="00772687">
        <w:rPr>
          <w:rFonts w:hint="eastAsia"/>
          <w:sz w:val="21"/>
          <w:szCs w:val="21"/>
        </w:rPr>
        <w:t>我们系统里集合了软航</w:t>
      </w:r>
      <w:r w:rsidR="00DE4175" w:rsidRPr="00772687">
        <w:rPr>
          <w:rFonts w:hint="eastAsia"/>
          <w:sz w:val="21"/>
          <w:szCs w:val="21"/>
        </w:rPr>
        <w:t>office</w:t>
      </w:r>
      <w:r w:rsidR="00565BB1" w:rsidRPr="00772687">
        <w:rPr>
          <w:rFonts w:hint="eastAsia"/>
          <w:sz w:val="21"/>
          <w:szCs w:val="21"/>
        </w:rPr>
        <w:t>控件</w:t>
      </w:r>
      <w:r w:rsidRPr="00772687">
        <w:rPr>
          <w:rFonts w:hint="eastAsia"/>
          <w:sz w:val="21"/>
          <w:szCs w:val="21"/>
        </w:rPr>
        <w:t>，这里是基于您系统能正常运行</w:t>
      </w:r>
      <w:r w:rsidRPr="00772687">
        <w:rPr>
          <w:rFonts w:hint="eastAsia"/>
          <w:sz w:val="21"/>
          <w:szCs w:val="21"/>
        </w:rPr>
        <w:t>office</w:t>
      </w:r>
      <w:r w:rsidRPr="00772687">
        <w:rPr>
          <w:rFonts w:hint="eastAsia"/>
          <w:sz w:val="21"/>
          <w:szCs w:val="21"/>
        </w:rPr>
        <w:t>控件的前提下</w:t>
      </w:r>
      <w:r w:rsidRPr="00772687">
        <w:rPr>
          <w:rFonts w:hint="eastAsia"/>
          <w:sz w:val="21"/>
          <w:szCs w:val="21"/>
        </w:rPr>
        <w:lastRenderedPageBreak/>
        <w:t>使用的，如有还不能正常运行，可看其他文档。</w:t>
      </w:r>
    </w:p>
    <w:p w:rsidR="00710340" w:rsidRPr="00772687" w:rsidRDefault="00710340" w:rsidP="00DE4175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本系统的保存实现如下，先保存</w:t>
      </w:r>
      <w:r w:rsidRPr="00772687">
        <w:rPr>
          <w:rFonts w:hint="eastAsia"/>
          <w:sz w:val="21"/>
          <w:szCs w:val="21"/>
        </w:rPr>
        <w:t>office</w:t>
      </w:r>
      <w:r w:rsidRPr="00772687">
        <w:rPr>
          <w:rFonts w:hint="eastAsia"/>
          <w:sz w:val="21"/>
          <w:szCs w:val="21"/>
        </w:rPr>
        <w:t>文件后，把它的文件</w:t>
      </w:r>
      <w:r w:rsidRPr="00772687">
        <w:rPr>
          <w:rFonts w:hint="eastAsia"/>
          <w:sz w:val="21"/>
          <w:szCs w:val="21"/>
        </w:rPr>
        <w:t>ID(fileId)</w:t>
      </w:r>
      <w:r w:rsidRPr="00772687">
        <w:rPr>
          <w:rFonts w:hint="eastAsia"/>
          <w:sz w:val="21"/>
          <w:szCs w:val="21"/>
        </w:rPr>
        <w:t>返回字段，然后下次根据</w:t>
      </w:r>
      <w:r w:rsidRPr="00772687">
        <w:rPr>
          <w:rFonts w:hint="eastAsia"/>
          <w:sz w:val="21"/>
          <w:szCs w:val="21"/>
        </w:rPr>
        <w:t>fileId</w:t>
      </w:r>
      <w:r w:rsidRPr="00772687">
        <w:rPr>
          <w:rFonts w:hint="eastAsia"/>
          <w:sz w:val="21"/>
          <w:szCs w:val="21"/>
        </w:rPr>
        <w:t>来打开</w:t>
      </w:r>
      <w:r w:rsidRPr="00772687">
        <w:rPr>
          <w:rFonts w:hint="eastAsia"/>
          <w:sz w:val="21"/>
          <w:szCs w:val="21"/>
        </w:rPr>
        <w:t>office</w:t>
      </w:r>
      <w:r w:rsidRPr="00772687">
        <w:rPr>
          <w:rFonts w:hint="eastAsia"/>
          <w:sz w:val="21"/>
          <w:szCs w:val="21"/>
        </w:rPr>
        <w:t>。</w:t>
      </w:r>
    </w:p>
    <w:p w:rsidR="00BE1793" w:rsidRPr="00772687" w:rsidRDefault="00BE1793" w:rsidP="00BE1793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使用方法</w:t>
      </w:r>
    </w:p>
    <w:tbl>
      <w:tblPr>
        <w:tblStyle w:val="aa"/>
        <w:tblW w:w="0" w:type="auto"/>
        <w:tblLook w:val="04A0"/>
      </w:tblPr>
      <w:tblGrid>
        <w:gridCol w:w="668"/>
        <w:gridCol w:w="7854"/>
      </w:tblGrid>
      <w:tr w:rsidR="00BE1793" w:rsidRPr="00772687" w:rsidTr="00BE1793">
        <w:tc>
          <w:tcPr>
            <w:tcW w:w="4261" w:type="dxa"/>
          </w:tcPr>
          <w:p w:rsidR="00BE1793" w:rsidRPr="00772687" w:rsidRDefault="00BE1793" w:rsidP="00BE1793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4261" w:type="dxa"/>
          </w:tcPr>
          <w:p w:rsidR="003F086D" w:rsidRPr="00772687" w:rsidRDefault="00534BE8" w:rsidP="00BE1793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src="${ctx}/codegen/js/OfficePlugin.js"&gt;&lt;/script&gt;</w:t>
            </w:r>
            <w:r w:rsidR="003F086D" w:rsidRPr="00772687">
              <w:rPr>
                <w:sz w:val="21"/>
                <w:szCs w:val="21"/>
              </w:rPr>
              <w:t>&lt;script type="text/javascript" src="${ctx}/codegen/js/OfficeControl.js"&gt;&lt;/script&gt;</w:t>
            </w:r>
          </w:p>
        </w:tc>
      </w:tr>
      <w:tr w:rsidR="00BE1793" w:rsidRPr="00772687" w:rsidTr="00BE1793">
        <w:tc>
          <w:tcPr>
            <w:tcW w:w="4261" w:type="dxa"/>
          </w:tcPr>
          <w:p w:rsidR="00BE1793" w:rsidRPr="00772687" w:rsidRDefault="003F086D" w:rsidP="00BE1793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使用介绍</w:t>
            </w:r>
          </w:p>
        </w:tc>
        <w:tc>
          <w:tcPr>
            <w:tcW w:w="4261" w:type="dxa"/>
          </w:tcPr>
          <w:p w:rsidR="00BE1793" w:rsidRPr="00772687" w:rsidRDefault="003F086D" w:rsidP="009D6D68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在一个</w:t>
            </w:r>
            <w:r w:rsidRPr="00772687">
              <w:rPr>
                <w:rFonts w:hint="eastAsia"/>
                <w:sz w:val="21"/>
                <w:szCs w:val="21"/>
              </w:rPr>
              <w:t>input</w:t>
            </w:r>
            <w:r w:rsidRPr="00772687">
              <w:rPr>
                <w:rFonts w:hint="eastAsia"/>
                <w:sz w:val="21"/>
                <w:szCs w:val="21"/>
              </w:rPr>
              <w:t>标签添加</w:t>
            </w:r>
            <w:r w:rsidRPr="00772687">
              <w:rPr>
                <w:sz w:val="21"/>
                <w:szCs w:val="21"/>
              </w:rPr>
              <w:t>controltype="office"</w:t>
            </w:r>
            <w:r w:rsidRPr="00772687">
              <w:rPr>
                <w:rFonts w:hint="eastAsia"/>
                <w:sz w:val="21"/>
                <w:szCs w:val="21"/>
              </w:rPr>
              <w:t xml:space="preserve"> </w:t>
            </w:r>
            <w:r w:rsidR="009D6D68" w:rsidRPr="00772687">
              <w:rPr>
                <w:rFonts w:hint="eastAsia"/>
                <w:sz w:val="21"/>
                <w:szCs w:val="21"/>
              </w:rPr>
              <w:t>则可，如果设置了</w:t>
            </w:r>
            <w:r w:rsidR="009D6D68" w:rsidRPr="00772687">
              <w:rPr>
                <w:rFonts w:hint="eastAsia"/>
                <w:sz w:val="21"/>
                <w:szCs w:val="21"/>
              </w:rPr>
              <w:t>value="</w:t>
            </w:r>
            <w:r w:rsidR="009D6D68" w:rsidRPr="00772687">
              <w:rPr>
                <w:rFonts w:hint="eastAsia"/>
                <w:sz w:val="21"/>
                <w:szCs w:val="21"/>
              </w:rPr>
              <w:t>某个</w:t>
            </w:r>
            <w:r w:rsidR="009D6D68" w:rsidRPr="00772687">
              <w:rPr>
                <w:rFonts w:hint="eastAsia"/>
                <w:sz w:val="21"/>
                <w:szCs w:val="21"/>
              </w:rPr>
              <w:t>office</w:t>
            </w:r>
            <w:r w:rsidR="009D6D68" w:rsidRPr="00772687">
              <w:rPr>
                <w:rFonts w:hint="eastAsia"/>
                <w:sz w:val="21"/>
                <w:szCs w:val="21"/>
              </w:rPr>
              <w:t>的</w:t>
            </w:r>
            <w:r w:rsidR="009D6D68" w:rsidRPr="00772687">
              <w:rPr>
                <w:rFonts w:hint="eastAsia"/>
                <w:sz w:val="21"/>
                <w:szCs w:val="21"/>
              </w:rPr>
              <w:t xml:space="preserve">fileID"  </w:t>
            </w:r>
            <w:r w:rsidR="009D6D68" w:rsidRPr="00772687">
              <w:rPr>
                <w:rFonts w:hint="eastAsia"/>
                <w:sz w:val="21"/>
                <w:szCs w:val="21"/>
              </w:rPr>
              <w:t>那么在页面初始化的时候，会打开这个文件，在提交表单的时候，需要先提交</w:t>
            </w:r>
            <w:r w:rsidR="009D6D68" w:rsidRPr="00772687">
              <w:rPr>
                <w:rFonts w:hint="eastAsia"/>
                <w:sz w:val="21"/>
                <w:szCs w:val="21"/>
              </w:rPr>
              <w:t>office</w:t>
            </w:r>
            <w:r w:rsidR="009D6D68" w:rsidRPr="00772687">
              <w:rPr>
                <w:rFonts w:hint="eastAsia"/>
                <w:sz w:val="21"/>
                <w:szCs w:val="21"/>
              </w:rPr>
              <w:t>文档，后再提交表单。具体实现和代码在</w:t>
            </w:r>
            <w:r w:rsidR="009D6D68" w:rsidRPr="00772687">
              <w:rPr>
                <w:rFonts w:hint="eastAsia"/>
                <w:sz w:val="21"/>
                <w:szCs w:val="21"/>
              </w:rPr>
              <w:t>demo</w:t>
            </w:r>
            <w:r w:rsidR="009D6D68" w:rsidRPr="00772687">
              <w:rPr>
                <w:rFonts w:hint="eastAsia"/>
                <w:sz w:val="21"/>
                <w:szCs w:val="21"/>
              </w:rPr>
              <w:t>会详说</w:t>
            </w:r>
          </w:p>
        </w:tc>
      </w:tr>
      <w:tr w:rsidR="00BE1793" w:rsidRPr="00772687" w:rsidTr="00BE1793">
        <w:tc>
          <w:tcPr>
            <w:tcW w:w="4261" w:type="dxa"/>
          </w:tcPr>
          <w:p w:rsidR="00BE1793" w:rsidRPr="00772687" w:rsidRDefault="009D6D68" w:rsidP="00BE1793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4261" w:type="dxa"/>
          </w:tcPr>
          <w:p w:rsidR="00BE1793" w:rsidRPr="00772687" w:rsidRDefault="00534BE8" w:rsidP="00534BE8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</w:t>
            </w:r>
            <w:r w:rsidRPr="00772687">
              <w:rPr>
                <w:rFonts w:hint="eastAsia"/>
                <w:sz w:val="21"/>
                <w:szCs w:val="21"/>
              </w:rPr>
              <w:t>Jsp</w:t>
            </w:r>
            <w:r w:rsidRPr="00772687">
              <w:rPr>
                <w:rFonts w:hint="eastAsia"/>
                <w:sz w:val="21"/>
                <w:szCs w:val="21"/>
              </w:rPr>
              <w:t>页面中，</w:t>
            </w:r>
            <w:r w:rsidRPr="00772687"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494584" cy="635541"/>
                  <wp:effectExtent l="19050" t="0" r="1216" b="0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249" cy="63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BE8" w:rsidRPr="00772687" w:rsidRDefault="00534BE8" w:rsidP="00534BE8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&lt;input type="hidden" class="hidden" name="office" value="${office}" controltype="office" /&gt;</w:t>
            </w:r>
          </w:p>
          <w:p w:rsidR="00534BE8" w:rsidRPr="00772687" w:rsidRDefault="00534BE8" w:rsidP="00534BE8">
            <w:pPr>
              <w:jc w:val="left"/>
              <w:rPr>
                <w:sz w:val="21"/>
                <w:szCs w:val="21"/>
              </w:rPr>
            </w:pPr>
          </w:p>
          <w:p w:rsidR="00534BE8" w:rsidRPr="00772687" w:rsidRDefault="00534BE8" w:rsidP="00534BE8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先把</w:t>
            </w:r>
            <w:r w:rsidRPr="00772687">
              <w:rPr>
                <w:rFonts w:hint="eastAsia"/>
                <w:sz w:val="21"/>
                <w:szCs w:val="21"/>
              </w:rPr>
              <w:t>office</w:t>
            </w:r>
            <w:r w:rsidRPr="00772687">
              <w:rPr>
                <w:rFonts w:hint="eastAsia"/>
                <w:sz w:val="21"/>
                <w:szCs w:val="21"/>
              </w:rPr>
              <w:t>文件提交到后台，在成功保存</w:t>
            </w:r>
            <w:r w:rsidRPr="00772687">
              <w:rPr>
                <w:rFonts w:hint="eastAsia"/>
                <w:sz w:val="21"/>
                <w:szCs w:val="21"/>
              </w:rPr>
              <w:t>office</w:t>
            </w:r>
            <w:r w:rsidRPr="00772687">
              <w:rPr>
                <w:rFonts w:hint="eastAsia"/>
                <w:sz w:val="21"/>
                <w:szCs w:val="21"/>
              </w:rPr>
              <w:t>文档后再提交本地表单</w:t>
            </w:r>
          </w:p>
          <w:p w:rsidR="00534BE8" w:rsidRPr="00772687" w:rsidRDefault="004C2DB4" w:rsidP="00534BE8">
            <w:pPr>
              <w:jc w:val="left"/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5272405" cy="888365"/>
                  <wp:effectExtent l="19050" t="0" r="4445" b="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88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2DB4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if(frm.valid()){</w:t>
            </w:r>
          </w:p>
          <w:p w:rsidR="004C2DB4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</w:r>
            <w:r w:rsidRPr="00772687">
              <w:rPr>
                <w:rFonts w:hint="eastAsia"/>
                <w:sz w:val="21"/>
                <w:szCs w:val="21"/>
              </w:rPr>
              <w:tab/>
              <w:t xml:space="preserve"> OfficePlugin.submit(function(){//</w:t>
            </w:r>
            <w:r w:rsidRPr="00772687">
              <w:rPr>
                <w:rFonts w:hint="eastAsia"/>
                <w:sz w:val="21"/>
                <w:szCs w:val="21"/>
              </w:rPr>
              <w:t>提交成功后再提交本地表单</w:t>
            </w:r>
          </w:p>
          <w:p w:rsidR="004C2DB4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  <w:t>frm.sortList();</w:t>
            </w:r>
          </w:p>
          <w:p w:rsidR="004C2DB4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  <w:t>$('#zxdmsckjcsForm').submit();</w:t>
            </w:r>
          </w:p>
          <w:p w:rsidR="004C2DB4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  <w:t xml:space="preserve">}); </w:t>
            </w:r>
          </w:p>
          <w:p w:rsidR="00534BE8" w:rsidRPr="00772687" w:rsidRDefault="004C2DB4" w:rsidP="004C2DB4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</w:r>
            <w:r w:rsidRPr="00772687">
              <w:rPr>
                <w:sz w:val="21"/>
                <w:szCs w:val="21"/>
              </w:rPr>
              <w:tab/>
              <w:t>}</w:t>
            </w:r>
            <w:r w:rsidR="00534BE8" w:rsidRPr="00772687">
              <w:rPr>
                <w:rFonts w:hint="eastAsia"/>
                <w:sz w:val="21"/>
                <w:szCs w:val="21"/>
              </w:rPr>
              <w:t>这里把提交成功后的执行代码以回调函数的方式传过去。</w:t>
            </w:r>
          </w:p>
        </w:tc>
      </w:tr>
    </w:tbl>
    <w:p w:rsidR="00BE1793" w:rsidRPr="00772687" w:rsidRDefault="00BE1793" w:rsidP="00BE1793">
      <w:pPr>
        <w:rPr>
          <w:sz w:val="21"/>
          <w:szCs w:val="21"/>
        </w:rPr>
      </w:pPr>
    </w:p>
    <w:p w:rsidR="00FF63D7" w:rsidRPr="00772687" w:rsidRDefault="00582D1B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自定义对话框</w:t>
      </w:r>
      <w:r w:rsidR="00FF63D7" w:rsidRPr="00772687">
        <w:rPr>
          <w:rFonts w:hint="eastAsia"/>
          <w:sz w:val="21"/>
          <w:szCs w:val="21"/>
        </w:rPr>
        <w:t>介绍</w:t>
      </w:r>
    </w:p>
    <w:p w:rsidR="00582D1B" w:rsidRPr="00772687" w:rsidRDefault="00582D1B" w:rsidP="00582D1B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582D1B" w:rsidRPr="00772687" w:rsidRDefault="00582D1B" w:rsidP="00582D1B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调用系统自定义对话框，这些对话框可以用户到系统那配置。</w:t>
      </w:r>
    </w:p>
    <w:p w:rsidR="00FF63D7" w:rsidRPr="00772687" w:rsidRDefault="00582D1B" w:rsidP="00582D1B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使用方法</w:t>
      </w:r>
    </w:p>
    <w:tbl>
      <w:tblPr>
        <w:tblStyle w:val="aa"/>
        <w:tblW w:w="0" w:type="auto"/>
        <w:tblLook w:val="04A0"/>
      </w:tblPr>
      <w:tblGrid>
        <w:gridCol w:w="1912"/>
        <w:gridCol w:w="6610"/>
      </w:tblGrid>
      <w:tr w:rsidR="00582D1B" w:rsidRPr="00772687" w:rsidTr="00582D1B">
        <w:tc>
          <w:tcPr>
            <w:tcW w:w="4261" w:type="dxa"/>
          </w:tcPr>
          <w:p w:rsidR="00582D1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4261" w:type="dxa"/>
          </w:tcPr>
          <w:p w:rsidR="00582D1B" w:rsidRPr="00772687" w:rsidRDefault="00A84F4B" w:rsidP="002B0082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 xml:space="preserve">&lt;script type="text/javascript" </w:t>
            </w:r>
            <w:r w:rsidRPr="00772687">
              <w:rPr>
                <w:sz w:val="21"/>
                <w:szCs w:val="21"/>
              </w:rPr>
              <w:lastRenderedPageBreak/>
              <w:t>src="${ctx}/codegen/js/FormUtil.js"&gt;&lt;/script&gt;</w:t>
            </w:r>
          </w:p>
          <w:p w:rsidR="002B0082" w:rsidRPr="00772687" w:rsidRDefault="002B0082" w:rsidP="002B0082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src="${ctx}/codegen/js/FormInit.js"&gt;&lt;/script&gt;</w:t>
            </w:r>
          </w:p>
        </w:tc>
      </w:tr>
      <w:tr w:rsidR="00582D1B" w:rsidRPr="00772687" w:rsidTr="00582D1B">
        <w:tc>
          <w:tcPr>
            <w:tcW w:w="4261" w:type="dxa"/>
          </w:tcPr>
          <w:p w:rsidR="00582D1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lastRenderedPageBreak/>
              <w:t>使用说明</w:t>
            </w:r>
          </w:p>
        </w:tc>
        <w:tc>
          <w:tcPr>
            <w:tcW w:w="4261" w:type="dxa"/>
          </w:tcPr>
          <w:p w:rsidR="00582D1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在一个</w:t>
            </w:r>
            <w:r w:rsidRPr="00772687">
              <w:rPr>
                <w:rFonts w:hint="eastAsia"/>
                <w:sz w:val="21"/>
                <w:szCs w:val="21"/>
              </w:rPr>
              <w:t>a</w:t>
            </w:r>
            <w:r w:rsidRPr="00772687">
              <w:rPr>
                <w:rFonts w:hint="eastAsia"/>
                <w:sz w:val="21"/>
                <w:szCs w:val="21"/>
              </w:rPr>
              <w:t>标签内设置</w:t>
            </w:r>
            <w:r w:rsidRPr="00772687">
              <w:rPr>
                <w:rFonts w:hint="eastAsia"/>
                <w:sz w:val="21"/>
                <w:szCs w:val="21"/>
              </w:rPr>
              <w:t>dialog={}</w:t>
            </w:r>
            <w:r w:rsidRPr="00772687">
              <w:rPr>
                <w:rFonts w:hint="eastAsia"/>
                <w:sz w:val="21"/>
                <w:szCs w:val="21"/>
              </w:rPr>
              <w:t>属性，</w:t>
            </w:r>
            <w:r w:rsidRPr="00772687">
              <w:rPr>
                <w:rFonts w:hint="eastAsia"/>
                <w:sz w:val="21"/>
                <w:szCs w:val="21"/>
              </w:rPr>
              <w:t>dialog</w:t>
            </w:r>
            <w:r w:rsidRPr="00772687">
              <w:rPr>
                <w:rFonts w:hint="eastAsia"/>
                <w:sz w:val="21"/>
                <w:szCs w:val="21"/>
              </w:rPr>
              <w:t>属性如下：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name:</w:t>
            </w:r>
            <w:r w:rsidRPr="00772687">
              <w:rPr>
                <w:rFonts w:hint="eastAsia"/>
                <w:sz w:val="21"/>
                <w:szCs w:val="21"/>
              </w:rPr>
              <w:t>对话框别名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fields://</w:t>
            </w:r>
            <w:r w:rsidRPr="00772687">
              <w:rPr>
                <w:rFonts w:hint="eastAsia"/>
                <w:sz w:val="21"/>
                <w:szCs w:val="21"/>
              </w:rPr>
              <w:t>字段设置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[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src:</w:t>
            </w:r>
            <w:r w:rsidRPr="00772687">
              <w:rPr>
                <w:rFonts w:hint="eastAsia"/>
                <w:sz w:val="21"/>
                <w:szCs w:val="21"/>
              </w:rPr>
              <w:t>对话框的其中一个字段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target:</w:t>
            </w:r>
            <w:r w:rsidRPr="00772687">
              <w:rPr>
                <w:rFonts w:hint="eastAsia"/>
                <w:sz w:val="21"/>
                <w:szCs w:val="21"/>
              </w:rPr>
              <w:t>把对话框的返回值填到页面那个字段，按照</w:t>
            </w:r>
            <w:r w:rsidR="0046177A" w:rsidRPr="00772687">
              <w:rPr>
                <w:rFonts w:hint="eastAsia"/>
                <w:sz w:val="21"/>
                <w:szCs w:val="21"/>
              </w:rPr>
              <w:t>$('[name=xxxxx]'</w:t>
            </w:r>
            <w:r w:rsidR="0046177A" w:rsidRPr="00772687">
              <w:rPr>
                <w:rFonts w:hint="eastAsia"/>
                <w:sz w:val="21"/>
                <w:szCs w:val="21"/>
              </w:rPr>
              <w:t>来获取对象</w:t>
            </w:r>
          </w:p>
          <w:p w:rsidR="00A84F4B" w:rsidRPr="00772687" w:rsidRDefault="00A84F4B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]</w:t>
            </w:r>
          </w:p>
          <w:p w:rsidR="0046177A" w:rsidRPr="00772687" w:rsidRDefault="0046177A" w:rsidP="0046177A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query:</w:t>
            </w:r>
            <w:r w:rsidRPr="00772687">
              <w:rPr>
                <w:rFonts w:hint="eastAsia"/>
                <w:sz w:val="21"/>
                <w:szCs w:val="21"/>
              </w:rPr>
              <w:t>查询条件，</w:t>
            </w:r>
            <w:r w:rsidRPr="00772687">
              <w:rPr>
                <w:rFonts w:hint="eastAsia"/>
                <w:sz w:val="21"/>
                <w:szCs w:val="21"/>
              </w:rPr>
              <w:t>eg:</w:t>
            </w:r>
            <w:r w:rsidRPr="00772687">
              <w:rPr>
                <w:sz w:val="21"/>
                <w:szCs w:val="21"/>
              </w:rPr>
              <w:t xml:space="preserve"> query:[{'id':1,'name':'a','name':'b'}]</w:t>
            </w:r>
          </w:p>
        </w:tc>
      </w:tr>
      <w:tr w:rsidR="00582D1B" w:rsidRPr="00772687" w:rsidTr="00582D1B">
        <w:tc>
          <w:tcPr>
            <w:tcW w:w="4261" w:type="dxa"/>
          </w:tcPr>
          <w:p w:rsidR="00582D1B" w:rsidRPr="00772687" w:rsidRDefault="0046177A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4261" w:type="dxa"/>
          </w:tcPr>
          <w:p w:rsidR="00582D1B" w:rsidRPr="00772687" w:rsidRDefault="0046177A" w:rsidP="00582D1B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040627" cy="912569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765" cy="912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177A" w:rsidRPr="00772687" w:rsidRDefault="0046177A" w:rsidP="0046177A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&lt;a dialog="{name:'csdhk',fields:[{src:'FULLNAME',target:'zbzdy'}],query:[]}"</w:t>
            </w:r>
          </w:p>
          <w:p w:rsidR="0046177A" w:rsidRPr="00772687" w:rsidRDefault="0046177A" w:rsidP="0046177A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 xml:space="preserve"> href="javascript:;" class="extend message"&gt;</w:t>
            </w:r>
            <w:r w:rsidRPr="00772687">
              <w:rPr>
                <w:rFonts w:hint="eastAsia"/>
                <w:sz w:val="21"/>
                <w:szCs w:val="21"/>
              </w:rPr>
              <w:t>自定义按钮</w:t>
            </w:r>
            <w:r w:rsidRPr="00772687">
              <w:rPr>
                <w:rFonts w:hint="eastAsia"/>
                <w:sz w:val="21"/>
                <w:szCs w:val="21"/>
              </w:rPr>
              <w:t>&lt;/a&gt;</w:t>
            </w:r>
          </w:p>
        </w:tc>
      </w:tr>
    </w:tbl>
    <w:p w:rsidR="00582D1B" w:rsidRPr="00772687" w:rsidRDefault="00582D1B" w:rsidP="00582D1B">
      <w:pPr>
        <w:rPr>
          <w:sz w:val="21"/>
          <w:szCs w:val="21"/>
        </w:rPr>
      </w:pPr>
    </w:p>
    <w:p w:rsidR="00FF63D7" w:rsidRPr="00772687" w:rsidRDefault="00FF63D7" w:rsidP="00FF63D7">
      <w:pPr>
        <w:rPr>
          <w:sz w:val="21"/>
          <w:szCs w:val="21"/>
        </w:rPr>
      </w:pPr>
    </w:p>
    <w:p w:rsidR="00FF63D7" w:rsidRPr="00772687" w:rsidRDefault="002B0082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系统内置的选择器对话框，包括：</w:t>
      </w:r>
      <w:r w:rsidRPr="00772687">
        <w:rPr>
          <w:rFonts w:hint="eastAsia"/>
          <w:sz w:val="21"/>
          <w:szCs w:val="21"/>
        </w:rPr>
        <w:t>users(</w:t>
      </w:r>
      <w:r w:rsidRPr="00772687">
        <w:rPr>
          <w:rFonts w:hint="eastAsia"/>
          <w:sz w:val="21"/>
          <w:szCs w:val="21"/>
        </w:rPr>
        <w:t>用户</w:t>
      </w:r>
      <w:r w:rsidRPr="00772687">
        <w:rPr>
          <w:rFonts w:hint="eastAsia"/>
          <w:sz w:val="21"/>
          <w:szCs w:val="21"/>
        </w:rPr>
        <w:t>) orgs(</w:t>
      </w:r>
      <w:r w:rsidRPr="00772687">
        <w:rPr>
          <w:rFonts w:hint="eastAsia"/>
          <w:sz w:val="21"/>
          <w:szCs w:val="21"/>
        </w:rPr>
        <w:t>组织</w:t>
      </w:r>
      <w:r w:rsidRPr="00772687">
        <w:rPr>
          <w:rFonts w:hint="eastAsia"/>
          <w:sz w:val="21"/>
          <w:szCs w:val="21"/>
        </w:rPr>
        <w:t>) position(</w:t>
      </w:r>
      <w:r w:rsidRPr="00772687">
        <w:rPr>
          <w:rFonts w:hint="eastAsia"/>
          <w:sz w:val="21"/>
          <w:szCs w:val="21"/>
        </w:rPr>
        <w:t>岗位</w:t>
      </w:r>
      <w:r w:rsidRPr="00772687">
        <w:rPr>
          <w:rFonts w:hint="eastAsia"/>
          <w:sz w:val="21"/>
          <w:szCs w:val="21"/>
        </w:rPr>
        <w:t>) roles(</w:t>
      </w:r>
      <w:r w:rsidRPr="00772687">
        <w:rPr>
          <w:rFonts w:hint="eastAsia"/>
          <w:sz w:val="21"/>
          <w:szCs w:val="21"/>
        </w:rPr>
        <w:t>角色</w:t>
      </w:r>
      <w:r w:rsidRPr="00772687">
        <w:rPr>
          <w:rFonts w:hint="eastAsia"/>
          <w:sz w:val="21"/>
          <w:szCs w:val="21"/>
        </w:rPr>
        <w:t>)</w:t>
      </w:r>
    </w:p>
    <w:p w:rsidR="002B0082" w:rsidRPr="00772687" w:rsidRDefault="002B0082" w:rsidP="002B0082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概要：</w:t>
      </w:r>
    </w:p>
    <w:p w:rsidR="002B0082" w:rsidRPr="00772687" w:rsidRDefault="002B0082" w:rsidP="002B0082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系统内置的选择器，跟自定义对话框不一样，这些选择器更加灵活和功能专一。</w:t>
      </w:r>
      <w:r w:rsidRPr="00772687">
        <w:rPr>
          <w:sz w:val="21"/>
          <w:szCs w:val="21"/>
        </w:rPr>
        <w:t xml:space="preserve"> </w:t>
      </w:r>
    </w:p>
    <w:p w:rsidR="002B0082" w:rsidRPr="00772687" w:rsidRDefault="002B0082" w:rsidP="002B0082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使用方法</w:t>
      </w:r>
    </w:p>
    <w:tbl>
      <w:tblPr>
        <w:tblStyle w:val="aa"/>
        <w:tblW w:w="0" w:type="auto"/>
        <w:tblLook w:val="04A0"/>
      </w:tblPr>
      <w:tblGrid>
        <w:gridCol w:w="1196"/>
        <w:gridCol w:w="7326"/>
      </w:tblGrid>
      <w:tr w:rsidR="002B0082" w:rsidRPr="00772687" w:rsidTr="002B0082">
        <w:tc>
          <w:tcPr>
            <w:tcW w:w="4261" w:type="dxa"/>
          </w:tcPr>
          <w:p w:rsidR="002B0082" w:rsidRPr="00772687" w:rsidRDefault="002B0082" w:rsidP="002B0082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  <w:r w:rsidRPr="00772687">
              <w:rPr>
                <w:rFonts w:hint="eastAsia"/>
                <w:sz w:val="21"/>
                <w:szCs w:val="21"/>
              </w:rPr>
              <w:t>js</w:t>
            </w:r>
          </w:p>
        </w:tc>
        <w:tc>
          <w:tcPr>
            <w:tcW w:w="4261" w:type="dxa"/>
          </w:tcPr>
          <w:p w:rsidR="002B0082" w:rsidRPr="00772687" w:rsidRDefault="002B0082" w:rsidP="002B0082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src="${ctx}/codegen/js/FormUtil.js"&gt;&lt;/script&gt;</w:t>
            </w:r>
          </w:p>
          <w:p w:rsidR="002B0082" w:rsidRPr="00772687" w:rsidRDefault="002B0082" w:rsidP="002B0082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src="${ctx}/codegen/js/FormInit.js"&gt;&lt;/script&gt;</w:t>
            </w:r>
          </w:p>
        </w:tc>
      </w:tr>
      <w:tr w:rsidR="002B0082" w:rsidRPr="00772687" w:rsidTr="002B0082">
        <w:tc>
          <w:tcPr>
            <w:tcW w:w="4261" w:type="dxa"/>
          </w:tcPr>
          <w:p w:rsidR="002B0082" w:rsidRPr="00772687" w:rsidRDefault="002B0082" w:rsidP="002B0082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使用方法</w:t>
            </w:r>
          </w:p>
        </w:tc>
        <w:tc>
          <w:tcPr>
            <w:tcW w:w="4261" w:type="dxa"/>
          </w:tcPr>
          <w:p w:rsidR="002B0082" w:rsidRPr="00772687" w:rsidRDefault="002B0082" w:rsidP="002B0082">
            <w:pPr>
              <w:jc w:val="left"/>
              <w:rPr>
                <w:color w:val="FF0000"/>
                <w:sz w:val="21"/>
                <w:szCs w:val="21"/>
              </w:rPr>
            </w:pPr>
            <w:r w:rsidRPr="00772687">
              <w:rPr>
                <w:rFonts w:hint="eastAsia"/>
                <w:color w:val="FF0000"/>
                <w:sz w:val="21"/>
                <w:szCs w:val="21"/>
              </w:rPr>
              <w:t>系统选择器别名列表：</w:t>
            </w:r>
          </w:p>
          <w:p w:rsidR="002B0082" w:rsidRPr="00772687" w:rsidRDefault="002B0082" w:rsidP="002B0082">
            <w:pPr>
              <w:jc w:val="left"/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users(</w:t>
            </w:r>
            <w:r w:rsidRPr="00772687">
              <w:rPr>
                <w:rFonts w:hint="eastAsia"/>
                <w:sz w:val="21"/>
                <w:szCs w:val="21"/>
              </w:rPr>
              <w:t>用户</w:t>
            </w:r>
            <w:r w:rsidRPr="00772687">
              <w:rPr>
                <w:rFonts w:hint="eastAsia"/>
                <w:sz w:val="21"/>
                <w:szCs w:val="21"/>
              </w:rPr>
              <w:t>) orgs(</w:t>
            </w:r>
            <w:r w:rsidRPr="00772687">
              <w:rPr>
                <w:rFonts w:hint="eastAsia"/>
                <w:sz w:val="21"/>
                <w:szCs w:val="21"/>
              </w:rPr>
              <w:t>组织</w:t>
            </w:r>
            <w:r w:rsidRPr="00772687">
              <w:rPr>
                <w:rFonts w:hint="eastAsia"/>
                <w:sz w:val="21"/>
                <w:szCs w:val="21"/>
              </w:rPr>
              <w:t xml:space="preserve">) </w:t>
            </w:r>
            <w:r w:rsidRPr="00772687">
              <w:rPr>
                <w:sz w:val="21"/>
                <w:szCs w:val="21"/>
              </w:rPr>
              <w:t>position</w:t>
            </w:r>
            <w:r w:rsidRPr="00772687">
              <w:rPr>
                <w:rFonts w:hint="eastAsia"/>
                <w:sz w:val="21"/>
                <w:szCs w:val="21"/>
              </w:rPr>
              <w:t>(</w:t>
            </w:r>
            <w:r w:rsidRPr="00772687">
              <w:rPr>
                <w:rFonts w:hint="eastAsia"/>
                <w:sz w:val="21"/>
                <w:szCs w:val="21"/>
              </w:rPr>
              <w:t>岗位</w:t>
            </w:r>
            <w:r w:rsidRPr="00772687">
              <w:rPr>
                <w:rFonts w:hint="eastAsia"/>
                <w:sz w:val="21"/>
                <w:szCs w:val="21"/>
              </w:rPr>
              <w:t>) roles(</w:t>
            </w:r>
            <w:r w:rsidRPr="00772687">
              <w:rPr>
                <w:rFonts w:hint="eastAsia"/>
                <w:sz w:val="21"/>
                <w:szCs w:val="21"/>
              </w:rPr>
              <w:t>角色</w:t>
            </w:r>
            <w:r w:rsidRPr="00772687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2B0082" w:rsidRPr="00772687" w:rsidTr="002B0082">
        <w:tc>
          <w:tcPr>
            <w:tcW w:w="4261" w:type="dxa"/>
          </w:tcPr>
          <w:p w:rsidR="002B0082" w:rsidRPr="00772687" w:rsidRDefault="002B0082" w:rsidP="002B0082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4261" w:type="dxa"/>
          </w:tcPr>
          <w:p w:rsidR="002B0082" w:rsidRPr="00772687" w:rsidRDefault="002B0082" w:rsidP="002B0082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 xml:space="preserve">1 </w:t>
            </w:r>
            <w:r w:rsidRPr="00772687">
              <w:rPr>
                <w:rFonts w:hint="eastAsia"/>
                <w:sz w:val="21"/>
                <w:szCs w:val="21"/>
              </w:rPr>
              <w:t>先引入</w:t>
            </w:r>
            <w:r w:rsidR="00982231" w:rsidRPr="00772687">
              <w:rPr>
                <w:rFonts w:hint="eastAsia"/>
                <w:sz w:val="21"/>
                <w:szCs w:val="21"/>
              </w:rPr>
              <w:t>一个对话框按钮</w:t>
            </w:r>
          </w:p>
          <w:p w:rsidR="00982231" w:rsidRPr="00772687" w:rsidRDefault="00982231" w:rsidP="002B0082">
            <w:pPr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774737" cy="1724812"/>
                  <wp:effectExtent l="19050" t="0" r="0" b="0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368" cy="1725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2231" w:rsidRPr="00772687" w:rsidRDefault="00982231" w:rsidP="002B0082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2</w:t>
            </w:r>
            <w:r w:rsidR="00B40414" w:rsidRPr="00772687">
              <w:rPr>
                <w:rFonts w:hint="eastAsia"/>
                <w:sz w:val="21"/>
                <w:szCs w:val="21"/>
              </w:rPr>
              <w:t>添加返回值的载体</w:t>
            </w:r>
          </w:p>
          <w:p w:rsidR="00B40414" w:rsidRPr="00772687" w:rsidRDefault="00B40414" w:rsidP="002B0082">
            <w:pPr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4494584" cy="1173804"/>
                  <wp:effectExtent l="19050" t="0" r="1216" b="0"/>
                  <wp:docPr id="1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775" cy="1174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0414" w:rsidRPr="00772687" w:rsidRDefault="00B40414" w:rsidP="00B40414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&lt;a href="javascript:;" class="link users" name="user"&gt;</w:t>
            </w:r>
            <w:r w:rsidRPr="00772687">
              <w:rPr>
                <w:rFonts w:hint="eastAsia"/>
                <w:sz w:val="21"/>
                <w:szCs w:val="21"/>
              </w:rPr>
              <w:t>选择</w:t>
            </w:r>
            <w:r w:rsidRPr="00772687">
              <w:rPr>
                <w:rFonts w:hint="eastAsia"/>
                <w:sz w:val="21"/>
                <w:szCs w:val="21"/>
              </w:rPr>
              <w:t>&lt;/a&gt;</w:t>
            </w:r>
          </w:p>
          <w:p w:rsidR="00B40414" w:rsidRPr="00772687" w:rsidRDefault="00B40414" w:rsidP="00B40414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&lt;input type="text" name="user"/&gt;</w:t>
            </w:r>
          </w:p>
          <w:p w:rsidR="00B40414" w:rsidRPr="00772687" w:rsidRDefault="00B40414" w:rsidP="00B40414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&lt;input type="text" name="userID"/&gt;</w:t>
            </w:r>
          </w:p>
          <w:p w:rsidR="00B40414" w:rsidRPr="00772687" w:rsidRDefault="00B40414" w:rsidP="002B0082">
            <w:pPr>
              <w:rPr>
                <w:sz w:val="21"/>
                <w:szCs w:val="21"/>
              </w:rPr>
            </w:pPr>
          </w:p>
        </w:tc>
      </w:tr>
    </w:tbl>
    <w:p w:rsidR="002B0082" w:rsidRPr="00772687" w:rsidRDefault="002B0082" w:rsidP="002B0082">
      <w:pPr>
        <w:rPr>
          <w:sz w:val="21"/>
          <w:szCs w:val="21"/>
        </w:rPr>
      </w:pPr>
    </w:p>
    <w:p w:rsidR="00FF63D7" w:rsidRPr="00772687" w:rsidRDefault="00FF63D7" w:rsidP="00FF63D7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附件选择控件</w:t>
      </w:r>
    </w:p>
    <w:p w:rsidR="00BD68CD" w:rsidRPr="00772687" w:rsidRDefault="00BD68CD" w:rsidP="00BD68CD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BD68CD" w:rsidRPr="00772687" w:rsidRDefault="00BD68CD" w:rsidP="00BD68CD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调用系统内置的附件对话框</w:t>
      </w:r>
    </w:p>
    <w:p w:rsidR="00BD68CD" w:rsidRPr="00772687" w:rsidRDefault="00BD68CD" w:rsidP="00BD68CD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使用方法</w:t>
      </w:r>
    </w:p>
    <w:p w:rsidR="00AD0F11" w:rsidRPr="00772687" w:rsidRDefault="00BD68CD" w:rsidP="00BD68CD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</w:p>
    <w:tbl>
      <w:tblPr>
        <w:tblStyle w:val="aa"/>
        <w:tblW w:w="0" w:type="auto"/>
        <w:tblLook w:val="04A0"/>
      </w:tblPr>
      <w:tblGrid>
        <w:gridCol w:w="1095"/>
        <w:gridCol w:w="7427"/>
      </w:tblGrid>
      <w:tr w:rsidR="00AD0F11" w:rsidRPr="00772687" w:rsidTr="00AD0F11">
        <w:tc>
          <w:tcPr>
            <w:tcW w:w="4261" w:type="dxa"/>
          </w:tcPr>
          <w:p w:rsidR="00AD0F11" w:rsidRPr="00772687" w:rsidRDefault="00AD0F11" w:rsidP="00BD68CD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引入</w:t>
            </w:r>
          </w:p>
        </w:tc>
        <w:tc>
          <w:tcPr>
            <w:tcW w:w="4261" w:type="dxa"/>
          </w:tcPr>
          <w:p w:rsidR="00AD0F11" w:rsidRPr="00772687" w:rsidRDefault="00AD0F11" w:rsidP="00AD0F11">
            <w:pPr>
              <w:jc w:val="left"/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&lt;script type="text/javascript" src="${ctx}/codegen/js/AttachMent.js"&gt;&lt;/script&gt;</w:t>
            </w:r>
          </w:p>
        </w:tc>
      </w:tr>
      <w:tr w:rsidR="00AD0F11" w:rsidRPr="00772687" w:rsidTr="00AD0F11">
        <w:tc>
          <w:tcPr>
            <w:tcW w:w="4261" w:type="dxa"/>
          </w:tcPr>
          <w:p w:rsidR="00AD0F11" w:rsidRPr="00772687" w:rsidRDefault="00AD0F11" w:rsidP="00BD68CD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使用方法</w:t>
            </w:r>
          </w:p>
        </w:tc>
        <w:tc>
          <w:tcPr>
            <w:tcW w:w="4261" w:type="dxa"/>
          </w:tcPr>
          <w:p w:rsidR="00AD0F11" w:rsidRPr="00772687" w:rsidRDefault="00AD0F11" w:rsidP="00BD68CD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配置信息比较少，按照</w:t>
            </w:r>
            <w:r w:rsidRPr="00772687">
              <w:rPr>
                <w:rFonts w:hint="eastAsia"/>
                <w:sz w:val="21"/>
                <w:szCs w:val="21"/>
              </w:rPr>
              <w:t>demo</w:t>
            </w:r>
            <w:r w:rsidRPr="00772687">
              <w:rPr>
                <w:rFonts w:hint="eastAsia"/>
                <w:sz w:val="21"/>
                <w:szCs w:val="21"/>
              </w:rPr>
              <w:t>来使用比较直接</w:t>
            </w:r>
          </w:p>
        </w:tc>
      </w:tr>
      <w:tr w:rsidR="00AD0F11" w:rsidRPr="00772687" w:rsidTr="00AD0F11">
        <w:tc>
          <w:tcPr>
            <w:tcW w:w="4261" w:type="dxa"/>
          </w:tcPr>
          <w:p w:rsidR="00AD0F11" w:rsidRPr="00772687" w:rsidRDefault="00AD0F11" w:rsidP="00BD68CD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>demo</w:t>
            </w:r>
          </w:p>
        </w:tc>
        <w:tc>
          <w:tcPr>
            <w:tcW w:w="4261" w:type="dxa"/>
          </w:tcPr>
          <w:p w:rsidR="00AD0F11" w:rsidRPr="00772687" w:rsidRDefault="00AD0F11" w:rsidP="00BD68CD">
            <w:pPr>
              <w:rPr>
                <w:sz w:val="21"/>
                <w:szCs w:val="21"/>
              </w:rPr>
            </w:pPr>
            <w:r w:rsidRPr="00772687">
              <w:rPr>
                <w:noProof/>
                <w:sz w:val="21"/>
                <w:szCs w:val="21"/>
              </w:rPr>
              <w:drawing>
                <wp:inline distT="0" distB="0" distL="0" distR="0">
                  <wp:extent cx="4559435" cy="1355387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8436" cy="1355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F11" w:rsidRPr="00772687" w:rsidRDefault="00AD0F11" w:rsidP="00AD0F11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 xml:space="preserve">&lt;div name="div_attachment_container"&gt; </w:t>
            </w:r>
          </w:p>
          <w:p w:rsidR="00AD0F11" w:rsidRPr="00772687" w:rsidRDefault="00AD0F11" w:rsidP="00AD0F11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  <w:t xml:space="preserve">&lt;div class="attachement"&gt;&lt;/div&gt; </w:t>
            </w:r>
          </w:p>
          <w:p w:rsidR="00AD0F11" w:rsidRPr="00772687" w:rsidRDefault="00AD0F11" w:rsidP="00AD0F11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ab/>
              <w:t xml:space="preserve">&lt;textarea name="fj" controltype="attachment" </w:t>
            </w:r>
            <w:r w:rsidRPr="00772687">
              <w:rPr>
                <w:sz w:val="21"/>
                <w:szCs w:val="21"/>
              </w:rPr>
              <w:lastRenderedPageBreak/>
              <w:t xml:space="preserve">style="display:none;"&gt;${fj}&lt;/textarea&gt; </w:t>
            </w:r>
          </w:p>
          <w:p w:rsidR="00AD0F11" w:rsidRPr="00772687" w:rsidRDefault="00AD0F11" w:rsidP="00AD0F11">
            <w:pPr>
              <w:rPr>
                <w:sz w:val="21"/>
                <w:szCs w:val="21"/>
              </w:rPr>
            </w:pPr>
            <w:r w:rsidRPr="00772687">
              <w:rPr>
                <w:rFonts w:hint="eastAsia"/>
                <w:sz w:val="21"/>
                <w:szCs w:val="21"/>
              </w:rPr>
              <w:tab/>
              <w:t>&lt;a href="javascript:;" class="link selectFile" field="fj" onclick="AttachMent.addFile(this);" name="fj"&gt;</w:t>
            </w:r>
            <w:r w:rsidRPr="00772687">
              <w:rPr>
                <w:rFonts w:hint="eastAsia"/>
                <w:sz w:val="21"/>
                <w:szCs w:val="21"/>
              </w:rPr>
              <w:t>选择</w:t>
            </w:r>
            <w:r w:rsidRPr="00772687">
              <w:rPr>
                <w:rFonts w:hint="eastAsia"/>
                <w:sz w:val="21"/>
                <w:szCs w:val="21"/>
              </w:rPr>
              <w:t xml:space="preserve">&lt;/a&gt; </w:t>
            </w:r>
          </w:p>
          <w:p w:rsidR="00AD0F11" w:rsidRPr="00772687" w:rsidRDefault="00AD0F11" w:rsidP="00AD0F11">
            <w:pPr>
              <w:rPr>
                <w:sz w:val="21"/>
                <w:szCs w:val="21"/>
              </w:rPr>
            </w:pPr>
            <w:r w:rsidRPr="00772687">
              <w:rPr>
                <w:sz w:val="21"/>
                <w:szCs w:val="21"/>
              </w:rPr>
              <w:t>&lt;/div&gt;</w:t>
            </w:r>
          </w:p>
        </w:tc>
      </w:tr>
    </w:tbl>
    <w:p w:rsidR="00FF63D7" w:rsidRPr="00772687" w:rsidRDefault="00FF63D7" w:rsidP="00FF63D7">
      <w:pPr>
        <w:rPr>
          <w:sz w:val="21"/>
          <w:szCs w:val="21"/>
        </w:rPr>
      </w:pPr>
    </w:p>
    <w:p w:rsidR="0003272D" w:rsidRPr="00772687" w:rsidRDefault="0003272D" w:rsidP="0003272D">
      <w:pPr>
        <w:pStyle w:val="2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代码生成介绍</w:t>
      </w:r>
    </w:p>
    <w:p w:rsidR="0003272D" w:rsidRPr="00772687" w:rsidRDefault="0003272D" w:rsidP="0003272D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数据封装原理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本系统生成的代码都是以</w:t>
      </w:r>
      <w:r w:rsidRPr="00772687">
        <w:rPr>
          <w:rFonts w:hint="eastAsia"/>
          <w:sz w:val="21"/>
          <w:szCs w:val="21"/>
        </w:rPr>
        <w:t>springmvn</w:t>
      </w:r>
      <w:r w:rsidRPr="00772687">
        <w:rPr>
          <w:rFonts w:hint="eastAsia"/>
          <w:sz w:val="21"/>
          <w:szCs w:val="21"/>
        </w:rPr>
        <w:t>绑定数据原理来提交表单的，由于这个是</w:t>
      </w:r>
      <w:r w:rsidRPr="00772687">
        <w:rPr>
          <w:rFonts w:hint="eastAsia"/>
          <w:sz w:val="21"/>
          <w:szCs w:val="21"/>
        </w:rPr>
        <w:t>springmvc</w:t>
      </w:r>
      <w:r w:rsidRPr="00772687">
        <w:rPr>
          <w:rFonts w:hint="eastAsia"/>
          <w:sz w:val="21"/>
          <w:szCs w:val="21"/>
        </w:rPr>
        <w:t>的技术，这里就不细说，以一个简单的例子来说明便可。</w:t>
      </w:r>
      <w:r w:rsidR="0003272D" w:rsidRPr="00772687">
        <w:rPr>
          <w:rFonts w:hint="eastAsia"/>
          <w:sz w:val="21"/>
          <w:szCs w:val="21"/>
        </w:rPr>
        <w:tab/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spring-mvc</w:t>
      </w:r>
      <w:r w:rsidRPr="00772687">
        <w:rPr>
          <w:rFonts w:hint="eastAsia"/>
          <w:sz w:val="21"/>
          <w:szCs w:val="21"/>
        </w:rPr>
        <w:t>绑定数据原理介绍：</w:t>
      </w:r>
      <w:r w:rsidRPr="00772687">
        <w:rPr>
          <w:rFonts w:hint="eastAsia"/>
          <w:sz w:val="21"/>
          <w:szCs w:val="21"/>
        </w:rPr>
        <w:tab/>
      </w:r>
      <w:r w:rsidRPr="00772687">
        <w:rPr>
          <w:sz w:val="21"/>
          <w:szCs w:val="21"/>
        </w:rPr>
        <w:t>http://www.cnblogs.com/xd502djj/archive/2013/08/08/3245485.html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页面表单：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3981450" cy="99187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后台代码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 xml:space="preserve">model: 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2772410" cy="923925"/>
            <wp:effectExtent l="19050" t="0" r="889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  <w:t>controller: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4117522" cy="62889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06" cy="62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这样的好处在于不用在后台再逐个逐个属性拿出来，再封装</w:t>
      </w:r>
      <w:r w:rsidRPr="00772687">
        <w:rPr>
          <w:rFonts w:hint="eastAsia"/>
          <w:sz w:val="21"/>
          <w:szCs w:val="21"/>
        </w:rPr>
        <w:t>user</w:t>
      </w:r>
    </w:p>
    <w:p w:rsidR="004A0333" w:rsidRPr="00772687" w:rsidRDefault="004A0333" w:rsidP="004A0333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</w:p>
    <w:p w:rsidR="004A0333" w:rsidRPr="00772687" w:rsidRDefault="004A0333" w:rsidP="004A0333">
      <w:pPr>
        <w:jc w:val="left"/>
        <w:rPr>
          <w:sz w:val="21"/>
          <w:szCs w:val="21"/>
        </w:rPr>
      </w:pPr>
    </w:p>
    <w:p w:rsidR="0003272D" w:rsidRPr="00772687" w:rsidRDefault="0003272D" w:rsidP="0003272D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</w:p>
    <w:p w:rsidR="0003272D" w:rsidRPr="00772687" w:rsidRDefault="0003272D" w:rsidP="0003272D">
      <w:pPr>
        <w:pStyle w:val="3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lastRenderedPageBreak/>
        <w:tab/>
      </w:r>
      <w:r w:rsidR="00D54784" w:rsidRPr="00772687">
        <w:rPr>
          <w:rFonts w:hint="eastAsia"/>
          <w:sz w:val="21"/>
          <w:szCs w:val="21"/>
        </w:rPr>
        <w:t>系统新页面开发的基本过程</w:t>
      </w:r>
    </w:p>
    <w:p w:rsidR="0024072B" w:rsidRPr="00772687" w:rsidRDefault="0024072B" w:rsidP="0024072B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概要</w:t>
      </w:r>
    </w:p>
    <w:p w:rsidR="0024072B" w:rsidRPr="00772687" w:rsidRDefault="0024072B" w:rsidP="0024072B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  <w:r w:rsidRPr="00772687">
        <w:rPr>
          <w:rFonts w:hint="eastAsia"/>
          <w:sz w:val="21"/>
          <w:szCs w:val="21"/>
        </w:rPr>
        <w:t>这里是大概说一下新功能开发步骤，实质开发时可以随便打开一个对应的文件来对比来做，如，我要做一个新</w:t>
      </w:r>
      <w:r w:rsidRPr="00772687">
        <w:rPr>
          <w:rFonts w:hint="eastAsia"/>
          <w:sz w:val="21"/>
          <w:szCs w:val="21"/>
        </w:rPr>
        <w:t>model</w:t>
      </w:r>
      <w:r w:rsidRPr="00772687">
        <w:rPr>
          <w:rFonts w:hint="eastAsia"/>
          <w:sz w:val="21"/>
          <w:szCs w:val="21"/>
        </w:rPr>
        <w:t>，打开一个旧的</w:t>
      </w:r>
      <w:r w:rsidRPr="00772687">
        <w:rPr>
          <w:rFonts w:hint="eastAsia"/>
          <w:sz w:val="21"/>
          <w:szCs w:val="21"/>
        </w:rPr>
        <w:t>Model</w:t>
      </w:r>
      <w:r w:rsidRPr="00772687">
        <w:rPr>
          <w:rFonts w:hint="eastAsia"/>
          <w:sz w:val="21"/>
          <w:szCs w:val="21"/>
        </w:rPr>
        <w:t>来对应来写则可，这个文档也是给有开发经验的用户看的。</w:t>
      </w:r>
    </w:p>
    <w:p w:rsidR="0024072B" w:rsidRPr="00772687" w:rsidRDefault="0024072B" w:rsidP="0024072B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具体过程</w:t>
      </w:r>
    </w:p>
    <w:p w:rsidR="00D54784" w:rsidRPr="00772687" w:rsidRDefault="00D54784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1.</w:t>
      </w:r>
      <w:r w:rsidRPr="00772687">
        <w:rPr>
          <w:rFonts w:hint="eastAsia"/>
          <w:sz w:val="21"/>
          <w:szCs w:val="21"/>
        </w:rPr>
        <w:t>先定义好</w:t>
      </w:r>
      <w:r w:rsidRPr="00772687">
        <w:rPr>
          <w:rFonts w:hint="eastAsia"/>
          <w:sz w:val="21"/>
          <w:szCs w:val="21"/>
        </w:rPr>
        <w:t>Model</w:t>
      </w:r>
      <w:r w:rsidRPr="00772687">
        <w:rPr>
          <w:rFonts w:hint="eastAsia"/>
          <w:sz w:val="21"/>
          <w:szCs w:val="21"/>
        </w:rPr>
        <w:t>，当中包括数据库加入表和</w:t>
      </w:r>
      <w:r w:rsidRPr="00772687">
        <w:rPr>
          <w:rFonts w:hint="eastAsia"/>
          <w:sz w:val="21"/>
          <w:szCs w:val="21"/>
        </w:rPr>
        <w:t>mybatis</w:t>
      </w:r>
      <w:r w:rsidRPr="00772687">
        <w:rPr>
          <w:rFonts w:hint="eastAsia"/>
          <w:sz w:val="21"/>
          <w:szCs w:val="21"/>
        </w:rPr>
        <w:t>的</w:t>
      </w:r>
      <w:r w:rsidRPr="00772687">
        <w:rPr>
          <w:rFonts w:hint="eastAsia"/>
          <w:sz w:val="21"/>
          <w:szCs w:val="21"/>
        </w:rPr>
        <w:t>map.xml</w:t>
      </w:r>
      <w:r w:rsidRPr="00772687">
        <w:rPr>
          <w:rFonts w:hint="eastAsia"/>
          <w:sz w:val="21"/>
          <w:szCs w:val="21"/>
        </w:rPr>
        <w:t>文件。</w:t>
      </w:r>
    </w:p>
    <w:p w:rsidR="00D54784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eg:</w:t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 xml:space="preserve">model: </w:t>
      </w:r>
      <w:r w:rsidR="009A1775"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861615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map:</w:t>
      </w:r>
    </w:p>
    <w:p w:rsidR="0024072B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888344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84" w:rsidRPr="00772687" w:rsidRDefault="00D54784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2.Dao</w:t>
      </w:r>
      <w:r w:rsidRPr="00772687">
        <w:rPr>
          <w:rFonts w:hint="eastAsia"/>
          <w:sz w:val="21"/>
          <w:szCs w:val="21"/>
        </w:rPr>
        <w:t>和</w:t>
      </w:r>
      <w:r w:rsidRPr="00772687">
        <w:rPr>
          <w:rFonts w:hint="eastAsia"/>
          <w:sz w:val="21"/>
          <w:szCs w:val="21"/>
        </w:rPr>
        <w:t>service</w:t>
      </w:r>
      <w:r w:rsidRPr="00772687">
        <w:rPr>
          <w:rFonts w:hint="eastAsia"/>
          <w:sz w:val="21"/>
          <w:szCs w:val="21"/>
        </w:rPr>
        <w:t>层</w:t>
      </w:r>
      <w:r w:rsidR="0024072B" w:rsidRPr="00772687">
        <w:rPr>
          <w:rFonts w:hint="eastAsia"/>
          <w:sz w:val="21"/>
          <w:szCs w:val="21"/>
        </w:rPr>
        <w:t xml:space="preserve"> </w:t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Dao:</w:t>
      </w:r>
      <w:r w:rsidRPr="00772687">
        <w:rPr>
          <w:rFonts w:hint="eastAsia"/>
          <w:sz w:val="21"/>
          <w:szCs w:val="21"/>
        </w:rPr>
        <w:t>来用对数据库直接操作</w:t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eg:</w:t>
      </w:r>
    </w:p>
    <w:p w:rsidR="0024072B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86153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service:</w:t>
      </w:r>
      <w:r w:rsidRPr="00772687">
        <w:rPr>
          <w:rFonts w:hint="eastAsia"/>
          <w:sz w:val="21"/>
          <w:szCs w:val="21"/>
        </w:rPr>
        <w:t>各种操作，通常配合</w:t>
      </w:r>
      <w:r w:rsidRPr="00772687">
        <w:rPr>
          <w:rFonts w:hint="eastAsia"/>
          <w:sz w:val="21"/>
          <w:szCs w:val="21"/>
        </w:rPr>
        <w:t>dao</w:t>
      </w:r>
      <w:r w:rsidRPr="00772687">
        <w:rPr>
          <w:rFonts w:hint="eastAsia"/>
          <w:sz w:val="21"/>
          <w:szCs w:val="21"/>
        </w:rPr>
        <w:t>层来进行更复杂的逻辑运算</w:t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eg:</w:t>
      </w:r>
    </w:p>
    <w:p w:rsidR="0024072B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86161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2B" w:rsidRPr="00772687" w:rsidRDefault="0024072B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Controller</w:t>
      </w:r>
      <w:r w:rsidRPr="00772687">
        <w:rPr>
          <w:rFonts w:hint="eastAsia"/>
          <w:sz w:val="21"/>
          <w:szCs w:val="21"/>
        </w:rPr>
        <w:t>：接收页面请求的地方</w:t>
      </w:r>
      <w:r w:rsidR="009A1775" w:rsidRPr="00772687">
        <w:rPr>
          <w:rFonts w:hint="eastAsia"/>
          <w:sz w:val="21"/>
          <w:szCs w:val="21"/>
        </w:rPr>
        <w:t>，结合</w:t>
      </w:r>
      <w:r w:rsidR="009A1775" w:rsidRPr="00772687">
        <w:rPr>
          <w:rFonts w:hint="eastAsia"/>
          <w:sz w:val="21"/>
          <w:szCs w:val="21"/>
        </w:rPr>
        <w:t>service</w:t>
      </w:r>
      <w:r w:rsidR="009A1775" w:rsidRPr="00772687">
        <w:rPr>
          <w:rFonts w:hint="eastAsia"/>
          <w:sz w:val="21"/>
          <w:szCs w:val="21"/>
        </w:rPr>
        <w:t>来进行用户行为操作</w:t>
      </w:r>
    </w:p>
    <w:p w:rsidR="0024072B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86153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5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JSP</w:t>
      </w:r>
      <w:r w:rsidRPr="00772687">
        <w:rPr>
          <w:rFonts w:hint="eastAsia"/>
          <w:sz w:val="21"/>
          <w:szCs w:val="21"/>
        </w:rPr>
        <w:t>页面：重要的事</w:t>
      </w:r>
      <w:r w:rsidRPr="00772687">
        <w:rPr>
          <w:rFonts w:hint="eastAsia"/>
          <w:sz w:val="21"/>
          <w:szCs w:val="21"/>
        </w:rPr>
        <w:t>list edit</w:t>
      </w:r>
      <w:r w:rsidRPr="00772687">
        <w:rPr>
          <w:rFonts w:hint="eastAsia"/>
          <w:sz w:val="21"/>
          <w:szCs w:val="21"/>
        </w:rPr>
        <w:t>页面，列表页和编辑页，可自己随便找一个系统本来自带的</w:t>
      </w:r>
      <w:r w:rsidRPr="00772687">
        <w:rPr>
          <w:rFonts w:hint="eastAsia"/>
          <w:sz w:val="21"/>
          <w:szCs w:val="21"/>
        </w:rPr>
        <w:t>*List.jsp</w:t>
      </w:r>
      <w:r w:rsidRPr="00772687">
        <w:rPr>
          <w:rFonts w:hint="eastAsia"/>
          <w:sz w:val="21"/>
          <w:szCs w:val="21"/>
        </w:rPr>
        <w:t>和</w:t>
      </w:r>
      <w:r w:rsidRPr="00772687">
        <w:rPr>
          <w:rFonts w:hint="eastAsia"/>
          <w:sz w:val="21"/>
          <w:szCs w:val="21"/>
        </w:rPr>
        <w:t>*Edit.jsp</w:t>
      </w:r>
      <w:r w:rsidRPr="00772687">
        <w:rPr>
          <w:rFonts w:hint="eastAsia"/>
          <w:sz w:val="21"/>
          <w:szCs w:val="21"/>
        </w:rPr>
        <w:t>来模仿</w:t>
      </w:r>
    </w:p>
    <w:p w:rsidR="009A1775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列表页</w:t>
      </w:r>
      <w:r w:rsidRPr="00772687">
        <w:rPr>
          <w:rFonts w:hint="eastAsia"/>
          <w:sz w:val="21"/>
          <w:szCs w:val="21"/>
        </w:rPr>
        <w:t>eg:</w:t>
      </w:r>
    </w:p>
    <w:p w:rsidR="009A1775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88834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5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编辑页：因为</w:t>
      </w:r>
      <w:r w:rsidRPr="00772687">
        <w:rPr>
          <w:rFonts w:hint="eastAsia"/>
          <w:sz w:val="21"/>
          <w:szCs w:val="21"/>
        </w:rPr>
        <w:t>sysDataSourceDefEdit.jsp</w:t>
      </w:r>
      <w:r w:rsidRPr="00772687">
        <w:rPr>
          <w:rFonts w:hint="eastAsia"/>
          <w:sz w:val="21"/>
          <w:szCs w:val="21"/>
        </w:rPr>
        <w:t>页面有比较繁琐的</w:t>
      </w:r>
      <w:r w:rsidRPr="00772687">
        <w:rPr>
          <w:rFonts w:hint="eastAsia"/>
          <w:sz w:val="21"/>
          <w:szCs w:val="21"/>
        </w:rPr>
        <w:t>js</w:t>
      </w:r>
      <w:r w:rsidRPr="00772687">
        <w:rPr>
          <w:rFonts w:hint="eastAsia"/>
          <w:sz w:val="21"/>
          <w:szCs w:val="21"/>
        </w:rPr>
        <w:t>，这里拿了一个更简单的页面作例子</w:t>
      </w:r>
    </w:p>
    <w:p w:rsidR="009A1775" w:rsidRPr="00772687" w:rsidRDefault="009A1775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86153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5" w:rsidRPr="00772687" w:rsidRDefault="00C969CD" w:rsidP="00C969CD">
      <w:pPr>
        <w:pStyle w:val="4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常用代码的介绍</w:t>
      </w:r>
    </w:p>
    <w:p w:rsidR="00C969CD" w:rsidRPr="00772687" w:rsidRDefault="00C969CD" w:rsidP="00C969CD">
      <w:pPr>
        <w:rPr>
          <w:sz w:val="21"/>
          <w:szCs w:val="21"/>
        </w:rPr>
      </w:pPr>
      <w:r w:rsidRPr="00772687">
        <w:rPr>
          <w:sz w:val="21"/>
          <w:szCs w:val="21"/>
        </w:rPr>
        <w:t>ContextUtil</w:t>
      </w:r>
      <w:r w:rsidRPr="00772687">
        <w:rPr>
          <w:rFonts w:hint="eastAsia"/>
          <w:sz w:val="21"/>
          <w:szCs w:val="21"/>
        </w:rPr>
        <w:t>：通常我们需要在请求中获取当前使用者的信息等</w:t>
      </w:r>
    </w:p>
    <w:p w:rsidR="009A1775" w:rsidRPr="00772687" w:rsidRDefault="00C969CD" w:rsidP="00C969CD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使用例子：</w:t>
      </w:r>
      <w:r w:rsidRPr="00772687"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357538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5" w:rsidRPr="00772687" w:rsidRDefault="00C969CD" w:rsidP="00623B09">
      <w:pPr>
        <w:jc w:val="left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里面还有很多各种各样获取当前用户的信息的方法，可自行上去查看</w:t>
      </w:r>
    </w:p>
    <w:p w:rsidR="00623B09" w:rsidRPr="00772687" w:rsidRDefault="00623B09" w:rsidP="00623B09">
      <w:pPr>
        <w:jc w:val="left"/>
        <w:rPr>
          <w:sz w:val="21"/>
          <w:szCs w:val="21"/>
        </w:rPr>
      </w:pPr>
    </w:p>
    <w:p w:rsidR="00623B09" w:rsidRPr="00772687" w:rsidRDefault="001C0D30" w:rsidP="00623B09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com.hotent.core.util</w:t>
      </w:r>
      <w:r w:rsidR="00623B09" w:rsidRPr="00772687">
        <w:rPr>
          <w:rFonts w:hint="eastAsia"/>
          <w:sz w:val="21"/>
          <w:szCs w:val="21"/>
        </w:rPr>
        <w:t>里面还有很多工具包：</w:t>
      </w:r>
    </w:p>
    <w:p w:rsidR="00623B09" w:rsidRPr="00772687" w:rsidRDefault="00623B09" w:rsidP="00623B09">
      <w:pPr>
        <w:jc w:val="left"/>
        <w:rPr>
          <w:sz w:val="21"/>
          <w:szCs w:val="21"/>
        </w:rPr>
      </w:pPr>
      <w:r w:rsidRPr="00772687"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4828540" cy="70199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5" w:rsidRPr="00772687" w:rsidRDefault="00623B09" w:rsidP="0024072B">
      <w:pPr>
        <w:pStyle w:val="a5"/>
        <w:ind w:firstLine="420"/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>用户可根据命名来猜到大概用途，常用的有：</w:t>
      </w:r>
      <w:r w:rsidRPr="00772687">
        <w:rPr>
          <w:rFonts w:hint="eastAsia"/>
          <w:sz w:val="21"/>
          <w:szCs w:val="21"/>
        </w:rPr>
        <w:t>StringUtil</w:t>
      </w:r>
      <w:r w:rsidRPr="00772687">
        <w:rPr>
          <w:rFonts w:hint="eastAsia"/>
          <w:sz w:val="21"/>
          <w:szCs w:val="21"/>
        </w:rPr>
        <w:t>（字符串工具），</w:t>
      </w:r>
      <w:r w:rsidRPr="00772687">
        <w:rPr>
          <w:rFonts w:hint="eastAsia"/>
          <w:sz w:val="21"/>
          <w:szCs w:val="21"/>
        </w:rPr>
        <w:t>JSONUtil</w:t>
      </w:r>
      <w:r w:rsidRPr="00772687">
        <w:rPr>
          <w:rFonts w:hint="eastAsia"/>
          <w:sz w:val="21"/>
          <w:szCs w:val="21"/>
        </w:rPr>
        <w:t>（</w:t>
      </w:r>
      <w:r w:rsidRPr="00772687">
        <w:rPr>
          <w:rFonts w:hint="eastAsia"/>
          <w:sz w:val="21"/>
          <w:szCs w:val="21"/>
        </w:rPr>
        <w:t>JSON</w:t>
      </w:r>
      <w:r w:rsidRPr="00772687">
        <w:rPr>
          <w:rFonts w:hint="eastAsia"/>
          <w:sz w:val="21"/>
          <w:szCs w:val="21"/>
        </w:rPr>
        <w:t>格式化工具），</w:t>
      </w:r>
      <w:r w:rsidRPr="00772687">
        <w:rPr>
          <w:rFonts w:hint="eastAsia"/>
          <w:sz w:val="21"/>
          <w:szCs w:val="21"/>
        </w:rPr>
        <w:t>TimeUtil</w:t>
      </w:r>
      <w:r w:rsidRPr="00772687">
        <w:rPr>
          <w:rFonts w:hint="eastAsia"/>
          <w:sz w:val="21"/>
          <w:szCs w:val="21"/>
        </w:rPr>
        <w:t>（</w:t>
      </w:r>
      <w:r w:rsidRPr="00772687">
        <w:rPr>
          <w:rFonts w:hint="eastAsia"/>
          <w:sz w:val="21"/>
          <w:szCs w:val="21"/>
        </w:rPr>
        <w:t>Date</w:t>
      </w:r>
      <w:r w:rsidRPr="00772687">
        <w:rPr>
          <w:rFonts w:hint="eastAsia"/>
          <w:sz w:val="21"/>
          <w:szCs w:val="21"/>
        </w:rPr>
        <w:t>工具）</w:t>
      </w:r>
    </w:p>
    <w:p w:rsidR="0003272D" w:rsidRPr="00772687" w:rsidRDefault="0003272D" w:rsidP="0003272D">
      <w:pPr>
        <w:rPr>
          <w:sz w:val="21"/>
          <w:szCs w:val="21"/>
        </w:rPr>
      </w:pPr>
      <w:r w:rsidRPr="00772687">
        <w:rPr>
          <w:rFonts w:hint="eastAsia"/>
          <w:sz w:val="21"/>
          <w:szCs w:val="21"/>
        </w:rPr>
        <w:tab/>
      </w:r>
    </w:p>
    <w:p w:rsidR="00FF63D7" w:rsidRPr="00772687" w:rsidRDefault="00FF63D7" w:rsidP="00FF63D7">
      <w:pPr>
        <w:rPr>
          <w:sz w:val="21"/>
          <w:szCs w:val="21"/>
        </w:rPr>
      </w:pPr>
    </w:p>
    <w:sectPr w:rsidR="00FF63D7" w:rsidRPr="00772687" w:rsidSect="00FD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5361" w:rsidRDefault="00875361" w:rsidP="008970ED">
      <w:r>
        <w:separator/>
      </w:r>
    </w:p>
  </w:endnote>
  <w:endnote w:type="continuationSeparator" w:id="1">
    <w:p w:rsidR="00875361" w:rsidRDefault="00875361" w:rsidP="008970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5361" w:rsidRDefault="00875361" w:rsidP="008970ED">
      <w:r>
        <w:separator/>
      </w:r>
    </w:p>
  </w:footnote>
  <w:footnote w:type="continuationSeparator" w:id="1">
    <w:p w:rsidR="00875361" w:rsidRDefault="00875361" w:rsidP="008970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730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38E56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17728F0"/>
    <w:multiLevelType w:val="multilevel"/>
    <w:tmpl w:val="782A7FE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7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63D7"/>
    <w:rsid w:val="0003272D"/>
    <w:rsid w:val="00040976"/>
    <w:rsid w:val="0005226A"/>
    <w:rsid w:val="00053194"/>
    <w:rsid w:val="000648BE"/>
    <w:rsid w:val="000C6309"/>
    <w:rsid w:val="00171A45"/>
    <w:rsid w:val="0017474A"/>
    <w:rsid w:val="00183E62"/>
    <w:rsid w:val="001C0D30"/>
    <w:rsid w:val="0024072B"/>
    <w:rsid w:val="002B0082"/>
    <w:rsid w:val="002D0EE7"/>
    <w:rsid w:val="002E62BC"/>
    <w:rsid w:val="002F7C6E"/>
    <w:rsid w:val="00320D66"/>
    <w:rsid w:val="00322E95"/>
    <w:rsid w:val="00373646"/>
    <w:rsid w:val="00377EED"/>
    <w:rsid w:val="003F086D"/>
    <w:rsid w:val="0046177A"/>
    <w:rsid w:val="004A0333"/>
    <w:rsid w:val="004C2DB4"/>
    <w:rsid w:val="004D5852"/>
    <w:rsid w:val="00500696"/>
    <w:rsid w:val="00534BE8"/>
    <w:rsid w:val="00565BB1"/>
    <w:rsid w:val="00582D1B"/>
    <w:rsid w:val="005D43BC"/>
    <w:rsid w:val="00600472"/>
    <w:rsid w:val="00623B09"/>
    <w:rsid w:val="0065490D"/>
    <w:rsid w:val="00710340"/>
    <w:rsid w:val="0072407C"/>
    <w:rsid w:val="00734DE9"/>
    <w:rsid w:val="00772687"/>
    <w:rsid w:val="00875361"/>
    <w:rsid w:val="008970ED"/>
    <w:rsid w:val="00982231"/>
    <w:rsid w:val="00995ABC"/>
    <w:rsid w:val="009A1775"/>
    <w:rsid w:val="009D6D68"/>
    <w:rsid w:val="009E0ABA"/>
    <w:rsid w:val="00A75FD3"/>
    <w:rsid w:val="00A77238"/>
    <w:rsid w:val="00A84F4B"/>
    <w:rsid w:val="00AD03AE"/>
    <w:rsid w:val="00AD0F11"/>
    <w:rsid w:val="00B31E4B"/>
    <w:rsid w:val="00B40414"/>
    <w:rsid w:val="00BB6687"/>
    <w:rsid w:val="00BD68CD"/>
    <w:rsid w:val="00BE1793"/>
    <w:rsid w:val="00C25486"/>
    <w:rsid w:val="00C969CD"/>
    <w:rsid w:val="00CB0CE3"/>
    <w:rsid w:val="00CC1ADA"/>
    <w:rsid w:val="00CF6879"/>
    <w:rsid w:val="00D30E4F"/>
    <w:rsid w:val="00D54784"/>
    <w:rsid w:val="00D71F80"/>
    <w:rsid w:val="00D75F8D"/>
    <w:rsid w:val="00DE4175"/>
    <w:rsid w:val="00E30D02"/>
    <w:rsid w:val="00E6129D"/>
    <w:rsid w:val="00EF784B"/>
    <w:rsid w:val="00FD4DBF"/>
    <w:rsid w:val="00FD713E"/>
    <w:rsid w:val="00FE2C6F"/>
    <w:rsid w:val="00FF63D7"/>
    <w:rsid w:val="00FF7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69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50069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0069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00696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0069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50069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0069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50069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50069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50069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00696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500696"/>
    <w:rPr>
      <w:b/>
      <w:bCs/>
      <w:kern w:val="44"/>
      <w:sz w:val="44"/>
      <w:szCs w:val="44"/>
    </w:rPr>
  </w:style>
  <w:style w:type="numbering" w:customStyle="1" w:styleId="a">
    <w:name w:val="自由港自定义格式"/>
    <w:uiPriority w:val="99"/>
    <w:rsid w:val="00500696"/>
    <w:pPr>
      <w:numPr>
        <w:numId w:val="4"/>
      </w:numPr>
    </w:pPr>
  </w:style>
  <w:style w:type="character" w:customStyle="1" w:styleId="2Char">
    <w:name w:val="标题 2 Char"/>
    <w:basedOn w:val="a1"/>
    <w:link w:val="2"/>
    <w:uiPriority w:val="9"/>
    <w:rsid w:val="005006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00696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0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500696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006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00696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006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00696"/>
    <w:rPr>
      <w:rFonts w:asciiTheme="majorHAnsi" w:eastAsiaTheme="majorEastAsia" w:hAnsiTheme="majorHAnsi" w:cstheme="majorBidi"/>
      <w:szCs w:val="21"/>
    </w:rPr>
  </w:style>
  <w:style w:type="paragraph" w:customStyle="1" w:styleId="a5">
    <w:name w:val="真·正文"/>
    <w:basedOn w:val="a0"/>
    <w:qFormat/>
    <w:rsid w:val="004D5852"/>
    <w:pPr>
      <w:spacing w:line="360" w:lineRule="auto"/>
      <w:ind w:firstLineChars="200" w:firstLine="200"/>
    </w:pPr>
  </w:style>
  <w:style w:type="paragraph" w:styleId="a6">
    <w:name w:val="Title"/>
    <w:basedOn w:val="a0"/>
    <w:next w:val="a0"/>
    <w:link w:val="Char"/>
    <w:uiPriority w:val="10"/>
    <w:qFormat/>
    <w:rsid w:val="00FF63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6"/>
    <w:uiPriority w:val="10"/>
    <w:rsid w:val="00FF63D7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header"/>
    <w:basedOn w:val="a0"/>
    <w:link w:val="Char0"/>
    <w:uiPriority w:val="99"/>
    <w:semiHidden/>
    <w:unhideWhenUsed/>
    <w:rsid w:val="008970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semiHidden/>
    <w:rsid w:val="008970ED"/>
    <w:rPr>
      <w:sz w:val="18"/>
      <w:szCs w:val="18"/>
    </w:rPr>
  </w:style>
  <w:style w:type="paragraph" w:styleId="a8">
    <w:name w:val="footer"/>
    <w:basedOn w:val="a0"/>
    <w:link w:val="Char1"/>
    <w:uiPriority w:val="99"/>
    <w:semiHidden/>
    <w:unhideWhenUsed/>
    <w:rsid w:val="00897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semiHidden/>
    <w:rsid w:val="008970ED"/>
    <w:rPr>
      <w:sz w:val="18"/>
      <w:szCs w:val="18"/>
    </w:rPr>
  </w:style>
  <w:style w:type="paragraph" w:styleId="a9">
    <w:name w:val="Balloon Text"/>
    <w:basedOn w:val="a0"/>
    <w:link w:val="Char2"/>
    <w:uiPriority w:val="99"/>
    <w:semiHidden/>
    <w:unhideWhenUsed/>
    <w:rsid w:val="0017474A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17474A"/>
    <w:rPr>
      <w:sz w:val="18"/>
      <w:szCs w:val="18"/>
    </w:rPr>
  </w:style>
  <w:style w:type="table" w:styleId="aa">
    <w:name w:val="Table Grid"/>
    <w:basedOn w:val="a2"/>
    <w:uiPriority w:val="59"/>
    <w:rsid w:val="00734DE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ork\work\bpm32a\metadata\doc\&#25991;&#26723;&#27169;&#29256;\&#25991;&#26723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文档模版.dotx</Template>
  <TotalTime>323</TotalTime>
  <Pages>14</Pages>
  <Words>709</Words>
  <Characters>4047</Characters>
  <Application>Microsoft Office Word</Application>
  <DocSecurity>0</DocSecurity>
  <Lines>33</Lines>
  <Paragraphs>9</Paragraphs>
  <ScaleCrop>false</ScaleCrop>
  <Company>Sky123.Org</Company>
  <LinksUpToDate>false</LinksUpToDate>
  <CharactersWithSpaces>4747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用户42</dc:creator>
  <cp:lastModifiedBy>超级管理员</cp:lastModifiedBy>
  <cp:revision>84</cp:revision>
  <dcterms:created xsi:type="dcterms:W3CDTF">2014-12-02T07:24:00Z</dcterms:created>
  <dcterms:modified xsi:type="dcterms:W3CDTF">2014-12-03T10:18:00Z</dcterms:modified>
</cp:coreProperties>
</file>